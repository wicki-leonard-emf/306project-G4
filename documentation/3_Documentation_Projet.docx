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6E5B0C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CE0DB6" w14:paraId="2E5B1810" w14:textId="77777777" w:rsidTr="00F43BF9">
              <w:tc>
                <w:tcPr>
                  <w:tcW w:w="6658" w:type="dxa"/>
                  <w:vAlign w:val="center"/>
                </w:tcPr>
                <w:p w14:paraId="5ECB89CD" w14:textId="77777777" w:rsidR="000D6544" w:rsidRPr="000D6544" w:rsidRDefault="000D6544" w:rsidP="00F43BF9">
                  <w:pPr>
                    <w:rPr>
                      <w:rFonts w:cs="Arial"/>
                      <w:b/>
                      <w:sz w:val="28"/>
                      <w:lang w:val="fr-CH"/>
                    </w:rPr>
                  </w:pPr>
                  <w:r w:rsidRPr="000D6544">
                    <w:rPr>
                      <w:rFonts w:cs="Arial"/>
                      <w:b/>
                      <w:sz w:val="28"/>
                      <w:lang w:val="fr-CH"/>
                    </w:rPr>
                    <w:t>Informaticien/-ne CFC</w:t>
                  </w:r>
                </w:p>
                <w:p w14:paraId="4172591C" w14:textId="3FC994A5" w:rsidR="000D6544" w:rsidRPr="000D6544" w:rsidRDefault="000D6544" w:rsidP="00F43BF9">
                  <w:pPr>
                    <w:rPr>
                      <w:rFonts w:cs="Arial"/>
                      <w:sz w:val="22"/>
                      <w:lang w:val="fr-CH"/>
                    </w:rPr>
                  </w:pPr>
                  <w:r w:rsidRPr="000D6544">
                    <w:rPr>
                      <w:rFonts w:cs="Arial"/>
                      <w:sz w:val="22"/>
                      <w:lang w:val="fr-CH"/>
                    </w:rPr>
                    <w:t>Travail pratique individuel 20</w:t>
                  </w:r>
                  <w:r w:rsidR="004A59DE">
                    <w:rPr>
                      <w:rFonts w:cs="Arial"/>
                      <w:sz w:val="22"/>
                      <w:lang w:val="fr-CH"/>
                    </w:rPr>
                    <w:t>2</w:t>
                  </w:r>
                  <w:r w:rsidR="003A2C15">
                    <w:rPr>
                      <w:rFonts w:cs="Arial"/>
                      <w:sz w:val="22"/>
                      <w:lang w:val="fr-CH"/>
                    </w:rPr>
                    <w:t>5</w:t>
                  </w:r>
                  <w:r w:rsidRPr="000D6544">
                    <w:rPr>
                      <w:rFonts w:cs="Arial"/>
                      <w:sz w:val="22"/>
                      <w:lang w:val="fr-CH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CE0DB6" w:rsidRDefault="000D6544" w:rsidP="00F43BF9">
                  <w:pPr>
                    <w:jc w:val="right"/>
                    <w:rPr>
                      <w:b/>
                      <w:spacing w:val="20"/>
                      <w:sz w:val="26"/>
                      <w:lang w:val="de-DE"/>
                    </w:rPr>
                  </w:pPr>
                  <w:r>
                    <w:rPr>
                      <w:b/>
                      <w:noProof/>
                      <w:spacing w:val="20"/>
                      <w:sz w:val="26"/>
                      <w:lang w:val="fr-CH"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6E5B0C" w:rsidRDefault="000D6544" w:rsidP="00F43BF9">
            <w:pPr>
              <w:rPr>
                <w:lang w:val="de-DE"/>
              </w:rPr>
            </w:pPr>
          </w:p>
        </w:tc>
      </w:tr>
      <w:tr w:rsidR="00917D4F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Default="00917D4F" w:rsidP="00F43BF9">
            <w:pPr>
              <w:ind w:right="67"/>
              <w:rPr>
                <w:b/>
                <w:spacing w:val="20"/>
                <w:sz w:val="26"/>
                <w:lang w:val="de-DE"/>
              </w:rPr>
            </w:pPr>
          </w:p>
        </w:tc>
      </w:tr>
    </w:tbl>
    <w:p w14:paraId="7101A703" w14:textId="02A96DBF" w:rsidR="00917D4F" w:rsidRPr="009E2F1E" w:rsidRDefault="00917D4F" w:rsidP="009E2F1E">
      <w:pPr>
        <w:pStyle w:val="Lgende"/>
        <w:jc w:val="left"/>
        <w:rPr>
          <w:b/>
          <w:i w:val="0"/>
          <w:sz w:val="24"/>
          <w:lang w:val="fr-CH"/>
        </w:rPr>
      </w:pPr>
      <w:r w:rsidRPr="009E2F1E">
        <w:rPr>
          <w:b/>
          <w:i w:val="0"/>
          <w:sz w:val="24"/>
          <w:lang w:val="fr-CH"/>
        </w:rPr>
        <w:t>Modèle de rapport v1.</w:t>
      </w:r>
      <w:r w:rsidR="00504949" w:rsidRPr="009E2F1E">
        <w:rPr>
          <w:b/>
          <w:i w:val="0"/>
          <w:sz w:val="24"/>
          <w:lang w:val="fr-CH"/>
        </w:rPr>
        <w:t>4</w:t>
      </w:r>
      <w:r w:rsidR="004A3771" w:rsidRPr="009E2F1E">
        <w:rPr>
          <w:b/>
          <w:i w:val="0"/>
          <w:sz w:val="24"/>
          <w:lang w:val="fr-CH"/>
        </w:rPr>
        <w:t xml:space="preserve"> </w:t>
      </w:r>
    </w:p>
    <w:p w14:paraId="261B2244" w14:textId="18877D4E" w:rsidR="00917D4F" w:rsidRDefault="00917D4F" w:rsidP="00917D4F">
      <w:pPr>
        <w:rPr>
          <w:rFonts w:cs="Arial"/>
          <w:lang w:val="fr-CH"/>
        </w:rPr>
      </w:pPr>
      <w:r w:rsidRPr="00917D4F">
        <w:rPr>
          <w:sz w:val="24"/>
          <w:lang w:val="fr-CH"/>
        </w:rPr>
        <w:t xml:space="preserve">Nom du candidat : </w:t>
      </w:r>
      <w:r w:rsidR="00421230">
        <w:rPr>
          <w:sz w:val="24"/>
          <w:lang w:val="fr-CH"/>
        </w:rPr>
        <w:t>Leonard Wiki, Gabriel Beer, Cyril Dubusc</w:t>
      </w:r>
      <w:r w:rsidR="008F1D69">
        <w:rPr>
          <w:sz w:val="24"/>
          <w:lang w:val="fr-CH"/>
        </w:rPr>
        <w:t xml:space="preserve"> </w:t>
      </w:r>
    </w:p>
    <w:p w14:paraId="79FE540E" w14:textId="77777777" w:rsidR="00917D4F" w:rsidRPr="00917D4F" w:rsidRDefault="00917D4F" w:rsidP="00917D4F">
      <w:pPr>
        <w:rPr>
          <w:rFonts w:cs="Arial"/>
          <w:lang w:val="fr-CH"/>
        </w:rPr>
      </w:pPr>
    </w:p>
    <w:p w14:paraId="64FE1D36" w14:textId="77777777" w:rsidR="00917D4F" w:rsidRPr="00917D4F" w:rsidRDefault="00917D4F" w:rsidP="00917D4F">
      <w:pPr>
        <w:rPr>
          <w:rFonts w:cs="Arial"/>
          <w:lang w:val="fr-CH"/>
        </w:rPr>
      </w:pPr>
    </w:p>
    <w:p w14:paraId="03B39D74" w14:textId="77777777" w:rsidR="00917D4F" w:rsidRPr="00917D4F" w:rsidRDefault="00917D4F" w:rsidP="00917D4F">
      <w:pPr>
        <w:rPr>
          <w:rFonts w:cs="Arial"/>
          <w:lang w:val="fr-CH"/>
        </w:rPr>
      </w:pPr>
    </w:p>
    <w:p w14:paraId="1CAC0FC8" w14:textId="0DC97C8F" w:rsidR="00917D4F" w:rsidRPr="004E0159" w:rsidRDefault="00917D4F" w:rsidP="00917D4F">
      <w:pPr>
        <w:jc w:val="center"/>
        <w:rPr>
          <w:rFonts w:cs="Arial"/>
          <w:b/>
          <w:sz w:val="36"/>
          <w:lang w:val="fr-CH"/>
        </w:rPr>
      </w:pPr>
      <w:r w:rsidRPr="00CD471F">
        <w:rPr>
          <w:rFonts w:cs="Arial"/>
          <w:b/>
          <w:sz w:val="36"/>
          <w:highlight w:val="yellow"/>
          <w:lang w:val="fr-CH"/>
        </w:rPr>
        <w:t>« </w:t>
      </w:r>
      <w:r w:rsidR="00CD471F" w:rsidRPr="00CD471F">
        <w:rPr>
          <w:rFonts w:cs="Arial"/>
          <w:b/>
          <w:sz w:val="36"/>
          <w:highlight w:val="yellow"/>
          <w:lang w:val="fr-CH"/>
        </w:rPr>
        <w:t>Nom du projet</w:t>
      </w:r>
      <w:r w:rsidR="00734A69" w:rsidRPr="00CD471F">
        <w:rPr>
          <w:rFonts w:cs="Arial"/>
          <w:b/>
          <w:sz w:val="36"/>
          <w:highlight w:val="yellow"/>
          <w:lang w:val="fr-CH"/>
        </w:rPr>
        <w:t xml:space="preserve"> »</w:t>
      </w:r>
    </w:p>
    <w:p w14:paraId="0FE63EAE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0EFF5695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74A93C89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1B844CA2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3D7C95E1" w14:textId="2997923E" w:rsidR="00470B45" w:rsidRDefault="00470B45">
      <w:pPr>
        <w:spacing w:before="0" w:after="0"/>
        <w:rPr>
          <w:rFonts w:cs="Arial"/>
          <w:sz w:val="32"/>
          <w:lang w:val="fr-CH"/>
        </w:rPr>
      </w:pPr>
      <w:r>
        <w:rPr>
          <w:rFonts w:cs="Arial"/>
          <w:sz w:val="32"/>
          <w:lang w:val="fr-CH"/>
        </w:rPr>
        <w:br w:type="page"/>
      </w:r>
    </w:p>
    <w:p w14:paraId="6F8EA6F6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4EA81D7B" w14:textId="77777777" w:rsidR="00917D4F" w:rsidRPr="002614A3" w:rsidRDefault="00917D4F" w:rsidP="00917D4F">
      <w:pPr>
        <w:pStyle w:val="Titre3"/>
        <w:numPr>
          <w:ilvl w:val="0"/>
          <w:numId w:val="0"/>
        </w:numPr>
        <w:ind w:left="720" w:hanging="720"/>
      </w:pPr>
      <w:r w:rsidRPr="002614A3">
        <w:t>Sommaire</w:t>
      </w:r>
    </w:p>
    <w:p w14:paraId="227FEA1A" w14:textId="77777777" w:rsidR="00917D4F" w:rsidRPr="00917D4F" w:rsidRDefault="00917D4F" w:rsidP="00917D4F">
      <w:pPr>
        <w:rPr>
          <w:rFonts w:cs="Arial"/>
          <w:lang w:val="fr-CH"/>
        </w:rPr>
      </w:pPr>
    </w:p>
    <w:p w14:paraId="748D6354" w14:textId="67548A14" w:rsidR="00222CDC" w:rsidRDefault="00917D4F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744C61">
        <w:fldChar w:fldCharType="begin"/>
      </w:r>
      <w:r w:rsidRPr="00917D4F">
        <w:rPr>
          <w:lang w:val="fr-CH"/>
        </w:rPr>
        <w:instrText xml:space="preserve"> TOC \o "1-2" </w:instrText>
      </w:r>
      <w:r w:rsidRPr="00744C61">
        <w:fldChar w:fldCharType="separate"/>
      </w:r>
      <w:r w:rsidR="00222CDC" w:rsidRPr="00222CDC">
        <w:rPr>
          <w:noProof/>
          <w:lang w:val="fr-CH"/>
        </w:rPr>
        <w:t>1</w:t>
      </w:r>
      <w:r w:rsidR="00222CDC"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="00222CDC" w:rsidRPr="00222CDC">
        <w:rPr>
          <w:noProof/>
          <w:lang w:val="fr-CH"/>
        </w:rPr>
        <w:t>Les grandes lignes du projet</w:t>
      </w:r>
      <w:r w:rsidR="00222CDC" w:rsidRPr="00222CDC">
        <w:rPr>
          <w:noProof/>
          <w:lang w:val="fr-CH"/>
        </w:rPr>
        <w:tab/>
      </w:r>
      <w:r w:rsidR="00222CDC">
        <w:rPr>
          <w:noProof/>
        </w:rPr>
        <w:fldChar w:fldCharType="begin"/>
      </w:r>
      <w:r w:rsidR="00222CDC" w:rsidRPr="00222CDC">
        <w:rPr>
          <w:noProof/>
          <w:lang w:val="fr-CH"/>
        </w:rPr>
        <w:instrText xml:space="preserve"> PAGEREF _Toc215218860 \h </w:instrText>
      </w:r>
      <w:r w:rsidR="00222CDC">
        <w:rPr>
          <w:noProof/>
        </w:rPr>
      </w:r>
      <w:r w:rsidR="00222CDC">
        <w:rPr>
          <w:noProof/>
        </w:rPr>
        <w:fldChar w:fldCharType="separate"/>
      </w:r>
      <w:r w:rsidR="00222CDC" w:rsidRPr="00222CDC">
        <w:rPr>
          <w:noProof/>
          <w:lang w:val="fr-CH"/>
        </w:rPr>
        <w:t>3</w:t>
      </w:r>
      <w:r w:rsidR="00222CDC">
        <w:rPr>
          <w:noProof/>
        </w:rPr>
        <w:fldChar w:fldCharType="end"/>
      </w:r>
    </w:p>
    <w:p w14:paraId="6F288BFE" w14:textId="4B98A8FD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Analyse de la situation initiale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_Toc215218861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018F807F" w14:textId="6CF1B09A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Analyse de l’état désiré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_Toc215218862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794126EE" w14:textId="15FC4FA1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Cahier des charges / exigences du système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_Toc215218863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537F6B67" w14:textId="688B2C53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Organisation du projet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_Toc215218864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5A4825DC" w14:textId="5F47386F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Analyse préliminaire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_Toc215218865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4</w:t>
      </w:r>
      <w:r>
        <w:rPr>
          <w:noProof/>
        </w:rPr>
        <w:fldChar w:fldCharType="end"/>
      </w:r>
    </w:p>
    <w:p w14:paraId="1CE141CA" w14:textId="0043432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Objectifs du système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_Toc215218866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08A5A632" w14:textId="6DFADCF9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Variantes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_Toc215218867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55E58E66" w14:textId="2434ADCD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Rentabilité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_Toc215218868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6294CEC5" w14:textId="507509DF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Analyse de risque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_Toc215218869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01CD551B" w14:textId="234425E1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Analyse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_Toc215218870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6</w:t>
      </w:r>
      <w:r>
        <w:rPr>
          <w:noProof/>
        </w:rPr>
        <w:fldChar w:fldCharType="end"/>
      </w:r>
    </w:p>
    <w:p w14:paraId="3D4691C0" w14:textId="7B7A869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Cas d’utilisation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_Toc215218871 \h </w:instrText>
      </w:r>
      <w:r>
        <w:fldChar w:fldCharType="separate"/>
      </w:r>
      <w:r w:rsidRPr="00222CDC">
        <w:rPr>
          <w:lang w:val="fr-CH"/>
        </w:rPr>
        <w:t>6</w:t>
      </w:r>
      <w:r>
        <w:fldChar w:fldCharType="end"/>
      </w:r>
    </w:p>
    <w:p w14:paraId="57523B48" w14:textId="034991B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Diagrammes d’activités / de séquence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_Toc215218872 \h </w:instrText>
      </w:r>
      <w:r>
        <w:fldChar w:fldCharType="separate"/>
      </w:r>
      <w:r w:rsidRPr="00222CDC">
        <w:rPr>
          <w:lang w:val="fr-CH"/>
        </w:rPr>
        <w:t>6</w:t>
      </w:r>
      <w:r>
        <w:fldChar w:fldCharType="end"/>
      </w:r>
    </w:p>
    <w:p w14:paraId="08B92369" w14:textId="1647D1AD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Maquettes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_Toc215218873 \h </w:instrText>
      </w:r>
      <w:r>
        <w:fldChar w:fldCharType="separate"/>
      </w:r>
      <w:r w:rsidRPr="00222CDC">
        <w:rPr>
          <w:lang w:val="fr-CH"/>
        </w:rPr>
        <w:t>6</w:t>
      </w:r>
      <w:r>
        <w:fldChar w:fldCharType="end"/>
      </w:r>
    </w:p>
    <w:p w14:paraId="419015FD" w14:textId="2AD5C9AF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Concept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_Toc215218874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7</w:t>
      </w:r>
      <w:r>
        <w:rPr>
          <w:noProof/>
        </w:rPr>
        <w:fldChar w:fldCharType="end"/>
      </w:r>
    </w:p>
    <w:p w14:paraId="4FA85025" w14:textId="2E97E346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Architecture du système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_Toc215218875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07176EFE" w14:textId="7CE40F4A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 Entité-Relation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_Toc215218876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2909A7B1" w14:textId="23DC111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Modèle relationnel de la base de données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_Toc215218877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72730B96" w14:textId="0B5E8CC1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Diagrammes de classes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_Toc215218878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429074F9" w14:textId="5520C547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Diagrammes de séquence des interactions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_Toc215218879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3AE45B7C" w14:textId="72FF87A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Concept de tests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_Toc215218880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65967485" w14:textId="5A1FAFA9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Réalisation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_Toc215218881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8</w:t>
      </w:r>
      <w:r>
        <w:rPr>
          <w:noProof/>
        </w:rPr>
        <w:fldChar w:fldCharType="end"/>
      </w:r>
    </w:p>
    <w:p w14:paraId="5800EF4D" w14:textId="5B7626CD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Tests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_Toc215218882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9</w:t>
      </w:r>
      <w:r>
        <w:rPr>
          <w:noProof/>
        </w:rPr>
        <w:fldChar w:fldCharType="end"/>
      </w:r>
    </w:p>
    <w:p w14:paraId="36E946C6" w14:textId="59F6DA5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6.1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Procédure de test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_Toc215218883 \h </w:instrText>
      </w:r>
      <w:r>
        <w:fldChar w:fldCharType="separate"/>
      </w:r>
      <w:r w:rsidRPr="00222CDC">
        <w:rPr>
          <w:lang w:val="fr-CH"/>
        </w:rPr>
        <w:t>9</w:t>
      </w:r>
      <w:r>
        <w:fldChar w:fldCharType="end"/>
      </w:r>
    </w:p>
    <w:p w14:paraId="2E4CDFB0" w14:textId="6CBF7F48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6.2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Protocole de tests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_Toc215218884 \h </w:instrText>
      </w:r>
      <w:r>
        <w:fldChar w:fldCharType="separate"/>
      </w:r>
      <w:r w:rsidRPr="00222CDC">
        <w:rPr>
          <w:lang w:val="fr-CH"/>
        </w:rPr>
        <w:t>9</w:t>
      </w:r>
      <w:r>
        <w:fldChar w:fldCharType="end"/>
      </w:r>
    </w:p>
    <w:p w14:paraId="562E40E6" w14:textId="7BB9981E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7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Conclusion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_Toc215218885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10</w:t>
      </w:r>
      <w:r>
        <w:rPr>
          <w:noProof/>
        </w:rPr>
        <w:fldChar w:fldCharType="end"/>
      </w:r>
    </w:p>
    <w:p w14:paraId="477C88DA" w14:textId="1B670FEC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Améliorations possibles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_Toc215218886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0F9AF01C" w14:textId="69FD728E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Auto-évaluation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_Toc215218887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45FA1EA4" w14:textId="6AFC017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 xml:space="preserve">Conclusion du module de </w:t>
      </w:r>
      <w:r w:rsidRPr="00222CDC">
        <w:rPr>
          <w:highlight w:val="yellow"/>
          <w:lang w:val="fr-CH"/>
        </w:rPr>
        <w:t>membre1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_Toc215218888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27764376" w14:textId="6B9BB461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 xml:space="preserve">Conclusion du module de </w:t>
      </w:r>
      <w:r w:rsidRPr="00222CDC">
        <w:rPr>
          <w:highlight w:val="yellow"/>
          <w:lang w:val="fr-CH"/>
        </w:rPr>
        <w:t>membre2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_Toc215218889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7F06BD16" w14:textId="454B946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 xml:space="preserve">Conclusion du module de </w:t>
      </w:r>
      <w:r w:rsidRPr="00222CDC">
        <w:rPr>
          <w:highlight w:val="yellow"/>
          <w:lang w:val="fr-CH"/>
        </w:rPr>
        <w:t>membre3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_Toc215218890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4090F02D" w14:textId="2D34C106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8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Bibliographie : liste des sources et références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_Toc215218891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11</w:t>
      </w:r>
      <w:r>
        <w:rPr>
          <w:noProof/>
        </w:rPr>
        <w:fldChar w:fldCharType="end"/>
      </w:r>
    </w:p>
    <w:p w14:paraId="135AB981" w14:textId="666CBD67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>
        <w:rPr>
          <w:noProof/>
        </w:rPr>
        <w:t>Glossaire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_Toc215218892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6FD8FDE" w14:textId="1A8B4476" w:rsidR="00920673" w:rsidRDefault="00917D4F" w:rsidP="00917D4F">
      <w:pPr>
        <w:tabs>
          <w:tab w:val="right" w:leader="dot" w:pos="9072"/>
        </w:tabs>
        <w:rPr>
          <w:rFonts w:cs="Arial"/>
          <w:sz w:val="22"/>
          <w:szCs w:val="22"/>
          <w:lang w:val="fr-CH"/>
        </w:rPr>
      </w:pPr>
      <w:r w:rsidRPr="00744C61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3EB5B6DE" w14:textId="77777777" w:rsid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694D14CE" w14:textId="77777777" w:rsidR="00917D4F" w:rsidRDefault="00917D4F" w:rsidP="00876DF2">
      <w:pPr>
        <w:tabs>
          <w:tab w:val="left" w:pos="7377"/>
        </w:tabs>
        <w:rPr>
          <w:rFonts w:cs="Arial"/>
          <w:sz w:val="22"/>
          <w:szCs w:val="22"/>
          <w:lang w:val="fr-CH"/>
        </w:rPr>
      </w:pPr>
    </w:p>
    <w:p w14:paraId="367A47D0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051475D3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6DE2CC06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69454F01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2368A296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1DD53F53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0CB4BFAD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22BC9712" w14:textId="0D5E336E" w:rsidR="008E323E" w:rsidRPr="008E323E" w:rsidRDefault="008E323E" w:rsidP="008E323E">
      <w:pPr>
        <w:tabs>
          <w:tab w:val="left" w:pos="7500"/>
        </w:tabs>
        <w:rPr>
          <w:rFonts w:cs="Arial"/>
          <w:sz w:val="22"/>
          <w:szCs w:val="22"/>
          <w:lang w:val="fr-CH"/>
        </w:rPr>
      </w:pPr>
      <w:r>
        <w:rPr>
          <w:rFonts w:cs="Arial"/>
          <w:sz w:val="22"/>
          <w:szCs w:val="22"/>
          <w:lang w:val="fr-CH"/>
        </w:rPr>
        <w:tab/>
      </w:r>
    </w:p>
    <w:p w14:paraId="3034CD30" w14:textId="64D2FDC4" w:rsidR="008E323E" w:rsidRPr="008E323E" w:rsidRDefault="008E323E" w:rsidP="008E323E">
      <w:pPr>
        <w:tabs>
          <w:tab w:val="left" w:pos="7500"/>
        </w:tabs>
        <w:rPr>
          <w:rFonts w:cs="Arial"/>
          <w:sz w:val="22"/>
          <w:szCs w:val="22"/>
          <w:lang w:val="fr-CH"/>
        </w:rPr>
        <w:sectPr w:rsidR="008E323E" w:rsidRPr="008E323E" w:rsidSect="00920673">
          <w:footerReference w:type="default" r:id="rId9"/>
          <w:footerReference w:type="first" r:id="rId10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  <w:r>
        <w:rPr>
          <w:rFonts w:cs="Arial"/>
          <w:sz w:val="22"/>
          <w:szCs w:val="22"/>
          <w:lang w:val="fr-CH"/>
        </w:rPr>
        <w:tab/>
      </w:r>
    </w:p>
    <w:p w14:paraId="7036E9FA" w14:textId="3505DE7C" w:rsidR="005479BD" w:rsidRPr="00AF5846" w:rsidRDefault="00110668">
      <w:pPr>
        <w:pStyle w:val="Titre1"/>
        <w:numPr>
          <w:ilvl w:val="0"/>
          <w:numId w:val="5"/>
        </w:numPr>
      </w:pPr>
      <w:bookmarkStart w:id="1" w:name="_Toc250790969"/>
      <w:bookmarkStart w:id="2" w:name="_Toc215218860"/>
      <w:r w:rsidRPr="00AF5846">
        <w:lastRenderedPageBreak/>
        <w:t>Les grandes lignes du projet</w:t>
      </w:r>
      <w:bookmarkEnd w:id="1"/>
      <w:bookmarkEnd w:id="2"/>
    </w:p>
    <w:p w14:paraId="762C1B0E" w14:textId="20DC54BA" w:rsidR="003C48E2" w:rsidRPr="00CE7AB6" w:rsidRDefault="005479BD" w:rsidP="00B93AED">
      <w:pPr>
        <w:pStyle w:val="Titre2"/>
      </w:pPr>
      <w:bookmarkStart w:id="3" w:name="_Toc114965594"/>
      <w:bookmarkStart w:id="4" w:name="_Toc250790970"/>
      <w:bookmarkStart w:id="5" w:name="_Toc215218861"/>
      <w:r w:rsidRPr="00CE7AB6">
        <w:t xml:space="preserve">Analyse </w:t>
      </w:r>
      <w:bookmarkEnd w:id="3"/>
      <w:r w:rsidR="00110668" w:rsidRPr="00CE7AB6">
        <w:t xml:space="preserve">de </w:t>
      </w:r>
      <w:bookmarkEnd w:id="4"/>
      <w:r w:rsidR="000D6544" w:rsidRPr="00CE7AB6">
        <w:t>la situation initiale</w:t>
      </w:r>
      <w:bookmarkEnd w:id="5"/>
    </w:p>
    <w:p w14:paraId="6F78B61F" w14:textId="7B5CFFE9" w:rsidR="001E1EA9" w:rsidRDefault="00CD471F" w:rsidP="008B166C">
      <w:pPr>
        <w:pStyle w:val="BITTextkrper"/>
        <w:jc w:val="both"/>
        <w:rPr>
          <w:lang w:val="fr-CH"/>
        </w:rPr>
      </w:pPr>
      <w:r>
        <w:rPr>
          <w:lang w:val="fr-CH"/>
        </w:rPr>
        <w:t>…</w:t>
      </w:r>
    </w:p>
    <w:p w14:paraId="77B5E13E" w14:textId="79F3FD36" w:rsidR="000B0D71" w:rsidRPr="001E1EA9" w:rsidRDefault="000B0D71" w:rsidP="008B166C">
      <w:pPr>
        <w:pStyle w:val="BITTextkrper"/>
        <w:jc w:val="both"/>
        <w:rPr>
          <w:lang w:val="fr-CH"/>
        </w:rPr>
      </w:pPr>
      <w:r>
        <w:rPr>
          <w:lang w:val="fr-CH"/>
        </w:rPr>
        <w:t>Par exemple pourquoi le projet est lancé ? problème -&gt; opportunité ? Reprendre des éléments du business case.</w:t>
      </w:r>
    </w:p>
    <w:p w14:paraId="2B168DD7" w14:textId="77777777" w:rsidR="005479BD" w:rsidRPr="009866C9" w:rsidRDefault="005479BD" w:rsidP="0030738A">
      <w:pPr>
        <w:pStyle w:val="Titre2"/>
        <w:tabs>
          <w:tab w:val="clear" w:pos="576"/>
          <w:tab w:val="clear" w:pos="851"/>
          <w:tab w:val="left" w:pos="567"/>
        </w:tabs>
        <w:ind w:left="567" w:hanging="567"/>
      </w:pPr>
      <w:bookmarkStart w:id="6" w:name="_Toc114965595"/>
      <w:bookmarkStart w:id="7" w:name="_Toc250790971"/>
      <w:bookmarkStart w:id="8" w:name="_Toc215218862"/>
      <w:r w:rsidRPr="009866C9">
        <w:t xml:space="preserve">Analyse </w:t>
      </w:r>
      <w:bookmarkEnd w:id="6"/>
      <w:r w:rsidR="00110668" w:rsidRPr="009866C9">
        <w:t>de l’état désiré</w:t>
      </w:r>
      <w:bookmarkEnd w:id="7"/>
      <w:bookmarkEnd w:id="8"/>
    </w:p>
    <w:p w14:paraId="2B008500" w14:textId="138293BF" w:rsidR="00190CC9" w:rsidRPr="00D26DE3" w:rsidRDefault="00CD471F" w:rsidP="00CD471F">
      <w:pPr>
        <w:pStyle w:val="BITBullet1"/>
        <w:numPr>
          <w:ilvl w:val="0"/>
          <w:numId w:val="0"/>
        </w:numPr>
        <w:ind w:left="357" w:hanging="357"/>
      </w:pPr>
      <w:r>
        <w:t>…</w:t>
      </w:r>
    </w:p>
    <w:p w14:paraId="38EF63DD" w14:textId="77777777" w:rsidR="005479BD" w:rsidRPr="00365605" w:rsidRDefault="00110668" w:rsidP="0030738A">
      <w:pPr>
        <w:pStyle w:val="Titre2"/>
        <w:tabs>
          <w:tab w:val="clear" w:pos="851"/>
        </w:tabs>
      </w:pPr>
      <w:bookmarkStart w:id="9" w:name="_Toc250790972"/>
      <w:bookmarkStart w:id="10" w:name="_Toc215218863"/>
      <w:r w:rsidRPr="00365605">
        <w:t>Cahier des charges</w:t>
      </w:r>
      <w:r w:rsidR="00B56135" w:rsidRPr="00365605">
        <w:t xml:space="preserve"> / </w:t>
      </w:r>
      <w:r w:rsidRPr="00365605">
        <w:t>exigences du système</w:t>
      </w:r>
      <w:bookmarkEnd w:id="9"/>
      <w:bookmarkEnd w:id="10"/>
    </w:p>
    <w:p w14:paraId="05DD839E" w14:textId="34B2D149" w:rsidR="00D5576B" w:rsidRDefault="00D5576B" w:rsidP="00D5576B">
      <w:pPr>
        <w:pStyle w:val="Titre3"/>
      </w:pPr>
      <w:r>
        <w:t>Analyse</w:t>
      </w:r>
    </w:p>
    <w:p w14:paraId="4A9CC210" w14:textId="193B431B" w:rsidR="00D5576B" w:rsidRDefault="00D5576B" w:rsidP="00D5576B">
      <w:pPr>
        <w:pStyle w:val="BITTextkrper"/>
        <w:rPr>
          <w:lang w:val="fr-CH"/>
        </w:rPr>
      </w:pPr>
      <w:r>
        <w:rPr>
          <w:lang w:val="fr-CH"/>
        </w:rPr>
        <w:t>Voici le</w:t>
      </w:r>
      <w:r w:rsidR="004B3AFC">
        <w:rPr>
          <w:lang w:val="fr-CH"/>
        </w:rPr>
        <w:t xml:space="preserve">s différentes tâches exigées </w:t>
      </w:r>
      <w:r w:rsidR="00D2728C">
        <w:rPr>
          <w:lang w:val="fr-CH"/>
        </w:rPr>
        <w:t>durant la phase d’analyse</w:t>
      </w:r>
      <w:r w:rsidR="008B166C">
        <w:rPr>
          <w:lang w:val="fr-CH"/>
        </w:rPr>
        <w:t> :</w:t>
      </w:r>
    </w:p>
    <w:p w14:paraId="074BDB91" w14:textId="6A2C2FF9" w:rsidR="00D2728C" w:rsidRPr="00D5576B" w:rsidRDefault="000B0D71" w:rsidP="00176A8D">
      <w:pPr>
        <w:pStyle w:val="BITBullet1"/>
      </w:pPr>
      <w:r>
        <w:t>…</w:t>
      </w:r>
    </w:p>
    <w:p w14:paraId="54B9359C" w14:textId="77777777" w:rsidR="00D5576B" w:rsidRDefault="00D5576B" w:rsidP="00D5576B">
      <w:pPr>
        <w:pStyle w:val="Titre3"/>
      </w:pPr>
      <w:r>
        <w:t xml:space="preserve">Conception </w:t>
      </w:r>
    </w:p>
    <w:p w14:paraId="02A62698" w14:textId="2509C892" w:rsidR="00D2728C" w:rsidRPr="00D5576B" w:rsidRDefault="00D2728C" w:rsidP="00D2728C">
      <w:pPr>
        <w:pStyle w:val="BITTextkrper"/>
        <w:rPr>
          <w:lang w:val="fr-CH"/>
        </w:rPr>
      </w:pPr>
      <w:r>
        <w:rPr>
          <w:lang w:val="fr-CH"/>
        </w:rPr>
        <w:t>Voici les différentes tâches exigées durant la phase de conception</w:t>
      </w:r>
    </w:p>
    <w:p w14:paraId="3045D917" w14:textId="67267EFE" w:rsidR="00D2728C" w:rsidRPr="00D2728C" w:rsidRDefault="000B0D71" w:rsidP="00FD687D">
      <w:pPr>
        <w:pStyle w:val="BITBullet1"/>
      </w:pPr>
      <w:r>
        <w:t>…</w:t>
      </w:r>
    </w:p>
    <w:p w14:paraId="4BA2677E" w14:textId="1DA16C01" w:rsidR="00D5576B" w:rsidRDefault="00D5576B" w:rsidP="00D5576B">
      <w:pPr>
        <w:pStyle w:val="Titre3"/>
      </w:pPr>
      <w:r>
        <w:t>Réalisation</w:t>
      </w:r>
    </w:p>
    <w:p w14:paraId="3D39BF14" w14:textId="7AE0950A" w:rsidR="00280FED" w:rsidRPr="00EA6E19" w:rsidRDefault="00A42C0A" w:rsidP="00280FED">
      <w:pPr>
        <w:pStyle w:val="Titre2"/>
        <w:tabs>
          <w:tab w:val="clear" w:pos="851"/>
        </w:tabs>
      </w:pPr>
      <w:bookmarkStart w:id="11" w:name="_Toc215218864"/>
      <w:r w:rsidRPr="00EA6E19">
        <w:t>Organisation du</w:t>
      </w:r>
      <w:r w:rsidR="006C13E7" w:rsidRPr="00EA6E19">
        <w:t xml:space="preserve"> projet</w:t>
      </w:r>
      <w:bookmarkEnd w:id="11"/>
    </w:p>
    <w:p w14:paraId="11645F6E" w14:textId="681D61D8" w:rsidR="00F0563C" w:rsidRDefault="00F0563C" w:rsidP="00DE7E6E">
      <w:pPr>
        <w:pStyle w:val="Titre3"/>
        <w:rPr>
          <w:rStyle w:val="Hinweistext"/>
          <w:i w:val="0"/>
          <w:vanish w:val="0"/>
          <w:color w:val="auto"/>
          <w:sz w:val="22"/>
          <w:szCs w:val="24"/>
        </w:rPr>
      </w:pPr>
      <w:r w:rsidRPr="00F0563C">
        <w:rPr>
          <w:rStyle w:val="Hinweistext"/>
          <w:i w:val="0"/>
          <w:vanish w:val="0"/>
          <w:color w:val="auto"/>
          <w:sz w:val="22"/>
          <w:szCs w:val="24"/>
        </w:rPr>
        <w:t>Méthodes de gestion de p</w:t>
      </w:r>
      <w:r>
        <w:rPr>
          <w:rStyle w:val="Hinweistext"/>
          <w:i w:val="0"/>
          <w:vanish w:val="0"/>
          <w:color w:val="auto"/>
          <w:sz w:val="22"/>
          <w:szCs w:val="24"/>
        </w:rPr>
        <w:t>rojet</w:t>
      </w:r>
    </w:p>
    <w:p w14:paraId="09C55718" w14:textId="7F58EC0B" w:rsidR="00DE7E6E" w:rsidRDefault="00DE7E6E" w:rsidP="00DE7E6E">
      <w:pPr>
        <w:pStyle w:val="Titre3"/>
        <w:rPr>
          <w:rStyle w:val="Hinweistext"/>
          <w:i w:val="0"/>
          <w:vanish w:val="0"/>
          <w:color w:val="auto"/>
          <w:sz w:val="22"/>
          <w:szCs w:val="24"/>
        </w:rPr>
      </w:pPr>
      <w:r w:rsidRPr="00DE7E6E">
        <w:rPr>
          <w:rStyle w:val="Hinweistext"/>
          <w:i w:val="0"/>
          <w:vanish w:val="0"/>
          <w:color w:val="auto"/>
          <w:sz w:val="22"/>
          <w:szCs w:val="24"/>
        </w:rPr>
        <w:t>Participants</w:t>
      </w:r>
    </w:p>
    <w:p w14:paraId="0BC3CC74" w14:textId="22279E61" w:rsidR="00476639" w:rsidRDefault="005C6A28" w:rsidP="005C6A28">
      <w:pPr>
        <w:pStyle w:val="Titre3"/>
      </w:pPr>
      <w:r>
        <w:t>Sauvegardes</w:t>
      </w:r>
    </w:p>
    <w:p w14:paraId="501E479F" w14:textId="1FC249D6" w:rsidR="005479BD" w:rsidRPr="00C75B03" w:rsidRDefault="00110668" w:rsidP="00A42C0A">
      <w:pPr>
        <w:pStyle w:val="Titre1"/>
      </w:pPr>
      <w:bookmarkStart w:id="12" w:name="_Toc250790973"/>
      <w:bookmarkStart w:id="13" w:name="_Toc215218865"/>
      <w:r w:rsidRPr="00C75B03">
        <w:lastRenderedPageBreak/>
        <w:t>Analyse préliminaire</w:t>
      </w:r>
      <w:bookmarkEnd w:id="12"/>
      <w:bookmarkEnd w:id="13"/>
    </w:p>
    <w:p w14:paraId="34AE917A" w14:textId="77777777" w:rsidR="002E4C98" w:rsidRPr="00C75B03" w:rsidRDefault="00110668">
      <w:pPr>
        <w:pStyle w:val="Titre2"/>
        <w:numPr>
          <w:ilvl w:val="1"/>
          <w:numId w:val="1"/>
        </w:numPr>
      </w:pPr>
      <w:bookmarkStart w:id="14" w:name="_Toc250790974"/>
      <w:bookmarkStart w:id="15" w:name="_Toc215218866"/>
      <w:bookmarkStart w:id="16" w:name="_Toc114965598"/>
      <w:r w:rsidRPr="00C75B03">
        <w:t>Objectifs du système</w:t>
      </w:r>
      <w:bookmarkEnd w:id="14"/>
      <w:bookmarkEnd w:id="15"/>
    </w:p>
    <w:p w14:paraId="280FD2AF" w14:textId="77777777" w:rsidR="002E4C98" w:rsidRPr="00C75B03" w:rsidRDefault="00110668">
      <w:pPr>
        <w:pStyle w:val="Titre3"/>
        <w:numPr>
          <w:ilvl w:val="2"/>
          <w:numId w:val="1"/>
        </w:numPr>
      </w:pPr>
      <w:r w:rsidRPr="00C75B03">
        <w:t>Analyse de l’état actuel</w:t>
      </w:r>
    </w:p>
    <w:p w14:paraId="11B3E9EE" w14:textId="38DF0CB2" w:rsidR="002E4C98" w:rsidRPr="00D26DE3" w:rsidRDefault="00CD471F" w:rsidP="002E4C98">
      <w:pPr>
        <w:pStyle w:val="BITTextkrper"/>
        <w:rPr>
          <w:szCs w:val="22"/>
          <w:lang w:val="fr-CH"/>
        </w:rPr>
      </w:pPr>
      <w:r>
        <w:rPr>
          <w:szCs w:val="22"/>
          <w:lang w:val="fr-CH"/>
        </w:rPr>
        <w:t xml:space="preserve">Résumé de l’état actuel </w:t>
      </w:r>
      <w:proofErr w:type="spellStart"/>
      <w:r>
        <w:rPr>
          <w:szCs w:val="22"/>
          <w:lang w:val="fr-CH"/>
        </w:rPr>
        <w:t>avant projet</w:t>
      </w:r>
      <w:proofErr w:type="spellEnd"/>
    </w:p>
    <w:p w14:paraId="3E2208EF" w14:textId="77777777" w:rsidR="002E4C98" w:rsidRPr="003B5086" w:rsidRDefault="00110668">
      <w:pPr>
        <w:pStyle w:val="Titre3"/>
        <w:numPr>
          <w:ilvl w:val="2"/>
          <w:numId w:val="1"/>
        </w:numPr>
      </w:pPr>
      <w:r w:rsidRPr="003B5086">
        <w:t>Analyse de l’état désiré</w:t>
      </w:r>
    </w:p>
    <w:p w14:paraId="6F569A50" w14:textId="4141F488" w:rsidR="002E4C98" w:rsidRPr="00CD471F" w:rsidRDefault="00CD471F" w:rsidP="00CD471F">
      <w:pPr>
        <w:pStyle w:val="BITTextkrper"/>
        <w:rPr>
          <w:szCs w:val="22"/>
          <w:lang w:val="fr-CH"/>
        </w:rPr>
      </w:pPr>
      <w:r>
        <w:rPr>
          <w:szCs w:val="22"/>
          <w:lang w:val="fr-CH"/>
        </w:rPr>
        <w:t>Résumé de l’état désiré</w:t>
      </w:r>
    </w:p>
    <w:p w14:paraId="686AF45C" w14:textId="77777777" w:rsidR="002E4C98" w:rsidRDefault="00110668">
      <w:pPr>
        <w:pStyle w:val="Titre3"/>
        <w:numPr>
          <w:ilvl w:val="2"/>
          <w:numId w:val="1"/>
        </w:numPr>
      </w:pPr>
      <w:r w:rsidRPr="005D49E0">
        <w:t>Objectifs</w:t>
      </w:r>
    </w:p>
    <w:p w14:paraId="72D71D76" w14:textId="1B5F1950" w:rsidR="00CD471F" w:rsidRPr="00CD471F" w:rsidRDefault="00CD471F" w:rsidP="00CD471F">
      <w:pPr>
        <w:pStyle w:val="BITTextkrper"/>
        <w:rPr>
          <w:lang w:val="fr-CH"/>
        </w:rPr>
      </w:pPr>
      <w:r w:rsidRPr="00CD471F">
        <w:rPr>
          <w:lang w:val="fr-CH"/>
        </w:rPr>
        <w:t>Reprends les objectifs SMART définis dans la phase de lancement, en les reformulant si nécessaire pour les adapter au cahier des charges</w:t>
      </w:r>
    </w:p>
    <w:p w14:paraId="1EC8BF9C" w14:textId="77777777" w:rsidR="005479BD" w:rsidRPr="00724698" w:rsidRDefault="00110668" w:rsidP="00D61A86">
      <w:pPr>
        <w:pStyle w:val="Titre2"/>
      </w:pPr>
      <w:bookmarkStart w:id="17" w:name="_Toc250790975"/>
      <w:bookmarkStart w:id="18" w:name="_Toc215218867"/>
      <w:bookmarkEnd w:id="16"/>
      <w:r w:rsidRPr="00724698">
        <w:t>Variantes</w:t>
      </w:r>
      <w:bookmarkEnd w:id="17"/>
      <w:bookmarkEnd w:id="18"/>
    </w:p>
    <w:p w14:paraId="1831BCE5" w14:textId="26C9A5F2" w:rsidR="00AD0391" w:rsidRPr="001E5113" w:rsidRDefault="00CD471F" w:rsidP="00AD0391">
      <w:pPr>
        <w:pStyle w:val="BITTextkrper"/>
        <w:rPr>
          <w:lang w:val="fr-CH"/>
        </w:rPr>
      </w:pPr>
      <w:r>
        <w:rPr>
          <w:lang w:val="fr-CH"/>
        </w:rPr>
        <w:t>Quelles sont les différentes variantes avec explication et détails.</w:t>
      </w:r>
    </w:p>
    <w:p w14:paraId="1F133243" w14:textId="77777777" w:rsidR="005479BD" w:rsidRDefault="00110668" w:rsidP="00D61A86">
      <w:pPr>
        <w:pStyle w:val="Titre2"/>
      </w:pPr>
      <w:bookmarkStart w:id="19" w:name="_Toc250790977"/>
      <w:bookmarkStart w:id="20" w:name="_Toc215218868"/>
      <w:r w:rsidRPr="006A1668">
        <w:t>Rentabilité</w:t>
      </w:r>
      <w:bookmarkEnd w:id="19"/>
      <w:bookmarkEnd w:id="20"/>
    </w:p>
    <w:p w14:paraId="36B79DB7" w14:textId="7505A976" w:rsidR="005479BD" w:rsidRPr="006A1668" w:rsidRDefault="00CD471F" w:rsidP="006A1668">
      <w:pPr>
        <w:pStyle w:val="BITTextkrper"/>
        <w:rPr>
          <w:lang w:val="fr-CH"/>
        </w:rPr>
      </w:pPr>
      <w:r>
        <w:rPr>
          <w:lang w:val="fr-CH"/>
        </w:rPr>
        <w:t>Analyse de rentabilité du projet avec description et détails</w:t>
      </w:r>
    </w:p>
    <w:p w14:paraId="3D2A37A5" w14:textId="77777777" w:rsidR="005479BD" w:rsidRPr="008F483D" w:rsidRDefault="00110668" w:rsidP="00D61A86">
      <w:pPr>
        <w:pStyle w:val="Titre2"/>
      </w:pPr>
      <w:bookmarkStart w:id="21" w:name="_Toc250790978"/>
      <w:bookmarkStart w:id="22" w:name="_Toc215218869"/>
      <w:r w:rsidRPr="008F483D">
        <w:t>Analyse de risque</w:t>
      </w:r>
      <w:bookmarkEnd w:id="21"/>
      <w:bookmarkEnd w:id="22"/>
    </w:p>
    <w:p w14:paraId="6F330E9D" w14:textId="77777777" w:rsidR="00CD471F" w:rsidRPr="00CD471F" w:rsidRDefault="00CD471F" w:rsidP="000B0D71">
      <w:pPr>
        <w:pStyle w:val="BITTextkrper"/>
        <w:rPr>
          <w:lang w:val="fr-CH"/>
        </w:rPr>
      </w:pPr>
      <w:bookmarkStart w:id="23" w:name="_Toc250790979"/>
      <w:r w:rsidRPr="00CD471F">
        <w:rPr>
          <w:lang w:val="fr-CH"/>
        </w:rPr>
        <w:t xml:space="preserve">Faire une matrice des risques selon les risques détectés dans le business case. Exemple de matrice de risque : </w:t>
      </w:r>
    </w:p>
    <w:p w14:paraId="14C4967F" w14:textId="77777777" w:rsidR="00CD471F" w:rsidRPr="00CD471F" w:rsidRDefault="00CD471F" w:rsidP="00CD471F">
      <w:pPr>
        <w:rPr>
          <w:lang w:val="fr-CH"/>
        </w:rPr>
      </w:pP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523"/>
        <w:gridCol w:w="2253"/>
        <w:gridCol w:w="1274"/>
        <w:gridCol w:w="952"/>
        <w:gridCol w:w="1204"/>
        <w:gridCol w:w="2855"/>
      </w:tblGrid>
      <w:tr w:rsidR="00CD471F" w:rsidRPr="008101D8" w14:paraId="35A8DB7C" w14:textId="77777777" w:rsidTr="00785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4A8C" w14:textId="77777777" w:rsidR="00CD471F" w:rsidRPr="008101D8" w:rsidRDefault="00CD471F" w:rsidP="00785E1D">
            <w:r w:rsidRPr="008101D8">
              <w:t>ID</w:t>
            </w:r>
          </w:p>
        </w:tc>
        <w:tc>
          <w:tcPr>
            <w:tcW w:w="0" w:type="auto"/>
            <w:hideMark/>
          </w:tcPr>
          <w:p w14:paraId="090EB07C" w14:textId="77777777" w:rsidR="00CD471F" w:rsidRPr="008101D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Risque</w:t>
            </w:r>
          </w:p>
        </w:tc>
        <w:tc>
          <w:tcPr>
            <w:tcW w:w="0" w:type="auto"/>
            <w:hideMark/>
          </w:tcPr>
          <w:p w14:paraId="13952D70" w14:textId="77777777" w:rsidR="00CD471F" w:rsidRPr="008101D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Probabilité</w:t>
            </w:r>
          </w:p>
        </w:tc>
        <w:tc>
          <w:tcPr>
            <w:tcW w:w="0" w:type="auto"/>
            <w:hideMark/>
          </w:tcPr>
          <w:p w14:paraId="5CFCD17E" w14:textId="77777777" w:rsidR="00CD471F" w:rsidRPr="008101D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Impact</w:t>
            </w:r>
          </w:p>
        </w:tc>
        <w:tc>
          <w:tcPr>
            <w:tcW w:w="0" w:type="auto"/>
            <w:hideMark/>
          </w:tcPr>
          <w:p w14:paraId="69FDA444" w14:textId="77777777" w:rsidR="00CD471F" w:rsidRPr="008101D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Criticité</w:t>
            </w:r>
          </w:p>
        </w:tc>
        <w:tc>
          <w:tcPr>
            <w:tcW w:w="0" w:type="auto"/>
            <w:hideMark/>
          </w:tcPr>
          <w:p w14:paraId="4293A835" w14:textId="77777777" w:rsidR="00CD471F" w:rsidRPr="008101D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Plan d’atténuation</w:t>
            </w:r>
          </w:p>
        </w:tc>
      </w:tr>
      <w:tr w:rsidR="00CD471F" w:rsidRPr="00627EA5" w14:paraId="14CF4D82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902E8" w14:textId="77777777" w:rsidR="00CD471F" w:rsidRPr="008101D8" w:rsidRDefault="00CD471F" w:rsidP="00785E1D">
            <w:r w:rsidRPr="008101D8">
              <w:t>R1</w:t>
            </w:r>
          </w:p>
        </w:tc>
        <w:tc>
          <w:tcPr>
            <w:tcW w:w="0" w:type="auto"/>
            <w:hideMark/>
          </w:tcPr>
          <w:p w14:paraId="50F15679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Retard dans la livraison du prototype</w:t>
            </w:r>
          </w:p>
        </w:tc>
        <w:tc>
          <w:tcPr>
            <w:tcW w:w="0" w:type="auto"/>
            <w:hideMark/>
          </w:tcPr>
          <w:p w14:paraId="558F31C7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7175869E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14:paraId="44BA47BF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14:paraId="395F370A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Ajouter des marges dans le planning, suivi hebdomadaire</w:t>
            </w:r>
          </w:p>
        </w:tc>
      </w:tr>
      <w:tr w:rsidR="00CD471F" w:rsidRPr="00627EA5" w14:paraId="62D1A07B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23A7" w14:textId="77777777" w:rsidR="00CD471F" w:rsidRPr="008101D8" w:rsidRDefault="00CD471F" w:rsidP="00785E1D">
            <w:r w:rsidRPr="008101D8">
              <w:t>R2</w:t>
            </w:r>
          </w:p>
        </w:tc>
        <w:tc>
          <w:tcPr>
            <w:tcW w:w="0" w:type="auto"/>
            <w:hideMark/>
          </w:tcPr>
          <w:p w14:paraId="11ADBD0D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Absence d’un membre clé de l’équipe</w:t>
            </w:r>
          </w:p>
        </w:tc>
        <w:tc>
          <w:tcPr>
            <w:tcW w:w="0" w:type="auto"/>
            <w:hideMark/>
          </w:tcPr>
          <w:p w14:paraId="513A471B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14:paraId="43C6B72B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</w:t>
            </w:r>
          </w:p>
        </w:tc>
        <w:tc>
          <w:tcPr>
            <w:tcW w:w="0" w:type="auto"/>
            <w:hideMark/>
          </w:tcPr>
          <w:p w14:paraId="396DB6BA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4107C9B3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Répartition des tâches, documentation partagée</w:t>
            </w:r>
          </w:p>
        </w:tc>
      </w:tr>
      <w:tr w:rsidR="00CD471F" w:rsidRPr="00627EA5" w14:paraId="21D29089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68154" w14:textId="77777777" w:rsidR="00CD471F" w:rsidRPr="008101D8" w:rsidRDefault="00CD471F" w:rsidP="00785E1D">
            <w:r w:rsidRPr="008101D8">
              <w:lastRenderedPageBreak/>
              <w:t>R3</w:t>
            </w:r>
          </w:p>
        </w:tc>
        <w:tc>
          <w:tcPr>
            <w:tcW w:w="0" w:type="auto"/>
            <w:hideMark/>
          </w:tcPr>
          <w:p w14:paraId="579C238B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Problème technique avec un outil ou logiciel</w:t>
            </w:r>
          </w:p>
        </w:tc>
        <w:tc>
          <w:tcPr>
            <w:tcW w:w="0" w:type="auto"/>
            <w:hideMark/>
          </w:tcPr>
          <w:p w14:paraId="1C0C75E6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14:paraId="2513A956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14:paraId="7E54053B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7859A317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Prévoir une solution alternative, test préalable</w:t>
            </w:r>
          </w:p>
        </w:tc>
      </w:tr>
      <w:tr w:rsidR="00CD471F" w:rsidRPr="00627EA5" w14:paraId="5DAC5AF9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F8FE5" w14:textId="77777777" w:rsidR="00CD471F" w:rsidRPr="008101D8" w:rsidRDefault="00CD471F" w:rsidP="00785E1D">
            <w:r w:rsidRPr="008101D8">
              <w:t>R4</w:t>
            </w:r>
          </w:p>
        </w:tc>
        <w:tc>
          <w:tcPr>
            <w:tcW w:w="0" w:type="auto"/>
            <w:hideMark/>
          </w:tcPr>
          <w:p w14:paraId="583FF98A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Mauvaise compréhension des besoins du client</w:t>
            </w:r>
          </w:p>
        </w:tc>
        <w:tc>
          <w:tcPr>
            <w:tcW w:w="0" w:type="auto"/>
            <w:hideMark/>
          </w:tcPr>
          <w:p w14:paraId="29550990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3E5C9867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14:paraId="014F7F03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14:paraId="61C85687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Organiser des réunions régulières, valider les livrables intermédiaires</w:t>
            </w:r>
          </w:p>
        </w:tc>
      </w:tr>
      <w:tr w:rsidR="00CD471F" w:rsidRPr="00627EA5" w14:paraId="13AA8346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AF745" w14:textId="77777777" w:rsidR="00CD471F" w:rsidRPr="008101D8" w:rsidRDefault="00CD471F" w:rsidP="00785E1D">
            <w:r w:rsidRPr="008101D8">
              <w:t>R5</w:t>
            </w:r>
          </w:p>
        </w:tc>
        <w:tc>
          <w:tcPr>
            <w:tcW w:w="0" w:type="auto"/>
            <w:hideMark/>
          </w:tcPr>
          <w:p w14:paraId="635CF2B9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Difficulté à respecter les délais du sprint</w:t>
            </w:r>
          </w:p>
        </w:tc>
        <w:tc>
          <w:tcPr>
            <w:tcW w:w="0" w:type="auto"/>
            <w:hideMark/>
          </w:tcPr>
          <w:p w14:paraId="7FD8892E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3113B215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</w:t>
            </w:r>
          </w:p>
        </w:tc>
        <w:tc>
          <w:tcPr>
            <w:tcW w:w="0" w:type="auto"/>
            <w:hideMark/>
          </w:tcPr>
          <w:p w14:paraId="5BA39995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2E47CDAF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Révision du planning, priorisation des tâches dans le Kanban</w:t>
            </w:r>
          </w:p>
        </w:tc>
      </w:tr>
      <w:tr w:rsidR="00CD471F" w:rsidRPr="00627EA5" w14:paraId="08629FE4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ADFF6" w14:textId="77777777" w:rsidR="00CD471F" w:rsidRPr="008101D8" w:rsidRDefault="00CD471F" w:rsidP="00785E1D">
            <w:r w:rsidRPr="008101D8">
              <w:t>R6</w:t>
            </w:r>
          </w:p>
        </w:tc>
        <w:tc>
          <w:tcPr>
            <w:tcW w:w="0" w:type="auto"/>
            <w:hideMark/>
          </w:tcPr>
          <w:p w14:paraId="77EE9770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Perte de données ou fichiers non sauvegardés</w:t>
            </w:r>
          </w:p>
        </w:tc>
        <w:tc>
          <w:tcPr>
            <w:tcW w:w="0" w:type="auto"/>
            <w:hideMark/>
          </w:tcPr>
          <w:p w14:paraId="173490F0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14:paraId="56A8F45E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14:paraId="2AB3A84B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494C1F89" w14:textId="77777777" w:rsidR="00CD471F" w:rsidRPr="008101D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Utiliser un système de sauvegarde automatique (cloud, Git, etc.)</w:t>
            </w:r>
          </w:p>
        </w:tc>
      </w:tr>
    </w:tbl>
    <w:p w14:paraId="6B260FBC" w14:textId="41156FD3" w:rsidR="008D44F0" w:rsidRPr="009B593F" w:rsidRDefault="008D44F0">
      <w:pPr>
        <w:pStyle w:val="Titre1"/>
        <w:numPr>
          <w:ilvl w:val="0"/>
          <w:numId w:val="1"/>
        </w:numPr>
      </w:pPr>
      <w:bookmarkStart w:id="24" w:name="_Toc215218870"/>
      <w:bookmarkStart w:id="25" w:name="_Toc250790980"/>
      <w:bookmarkEnd w:id="23"/>
      <w:r w:rsidRPr="009B593F">
        <w:lastRenderedPageBreak/>
        <w:t>Analyse</w:t>
      </w:r>
      <w:bookmarkEnd w:id="24"/>
    </w:p>
    <w:p w14:paraId="61F73A0B" w14:textId="71AE1BB2" w:rsidR="00187063" w:rsidRDefault="00187063" w:rsidP="00187063">
      <w:pPr>
        <w:pStyle w:val="Titre2"/>
      </w:pPr>
      <w:bookmarkStart w:id="26" w:name="_Toc215218871"/>
      <w:r w:rsidRPr="00F412CD">
        <w:t>Cas d’utilisation</w:t>
      </w:r>
      <w:bookmarkEnd w:id="26"/>
    </w:p>
    <w:p w14:paraId="74BC7F95" w14:textId="6451AB7C" w:rsidR="00187063" w:rsidRDefault="00187063" w:rsidP="00187063">
      <w:pPr>
        <w:pStyle w:val="Titre3"/>
      </w:pPr>
      <w:r w:rsidRPr="005A4345">
        <w:t>Acteurs</w:t>
      </w:r>
    </w:p>
    <w:p w14:paraId="701CC39A" w14:textId="39EB6A4E" w:rsidR="00C95419" w:rsidRPr="00CD471F" w:rsidRDefault="00EC319B" w:rsidP="00CD471F">
      <w:pPr>
        <w:pStyle w:val="Titre2"/>
      </w:pPr>
      <w:bookmarkStart w:id="27" w:name="_Toc215218872"/>
      <w:r w:rsidRPr="00D63187">
        <w:t xml:space="preserve">Diagrammes </w:t>
      </w:r>
      <w:r w:rsidR="003604EF" w:rsidRPr="00D63187">
        <w:t>d’activité</w:t>
      </w:r>
      <w:r w:rsidR="005F27E5" w:rsidRPr="00D63187">
        <w:t xml:space="preserve">s / </w:t>
      </w:r>
      <w:r w:rsidRPr="00D63187">
        <w:t>de séquence</w:t>
      </w:r>
      <w:bookmarkEnd w:id="27"/>
      <w:r w:rsidR="00D62F57" w:rsidRPr="00D63187">
        <w:t xml:space="preserve"> </w:t>
      </w:r>
    </w:p>
    <w:p w14:paraId="729E23A0" w14:textId="77777777" w:rsidR="00F412CD" w:rsidRDefault="00F412CD" w:rsidP="00F412CD">
      <w:pPr>
        <w:pStyle w:val="Titre2"/>
      </w:pPr>
      <w:bookmarkStart w:id="28" w:name="_Toc215218873"/>
      <w:r w:rsidRPr="00B20999">
        <w:t>Maquettes</w:t>
      </w:r>
      <w:bookmarkEnd w:id="28"/>
    </w:p>
    <w:p w14:paraId="25643672" w14:textId="2761B9EA" w:rsidR="002E4C98" w:rsidRPr="00C215A0" w:rsidRDefault="00110668">
      <w:pPr>
        <w:pStyle w:val="Titre1"/>
        <w:numPr>
          <w:ilvl w:val="0"/>
          <w:numId w:val="1"/>
        </w:numPr>
      </w:pPr>
      <w:bookmarkStart w:id="29" w:name="_Toc215218874"/>
      <w:r w:rsidRPr="00C215A0">
        <w:lastRenderedPageBreak/>
        <w:t>Concept</w:t>
      </w:r>
      <w:bookmarkEnd w:id="25"/>
      <w:bookmarkEnd w:id="29"/>
    </w:p>
    <w:p w14:paraId="5C930326" w14:textId="77777777" w:rsidR="00952724" w:rsidRPr="00A83063" w:rsidRDefault="00952724">
      <w:pPr>
        <w:pStyle w:val="Titre2"/>
        <w:numPr>
          <w:ilvl w:val="1"/>
          <w:numId w:val="1"/>
        </w:numPr>
      </w:pPr>
      <w:bookmarkStart w:id="30" w:name="_Toc250790982"/>
      <w:bookmarkStart w:id="31" w:name="_Toc215218875"/>
      <w:r w:rsidRPr="00A83063">
        <w:t>Architecture du système</w:t>
      </w:r>
      <w:bookmarkEnd w:id="30"/>
      <w:bookmarkEnd w:id="31"/>
    </w:p>
    <w:p w14:paraId="07A3F03F" w14:textId="2429FEC3" w:rsidR="000D062E" w:rsidRPr="00182B4F" w:rsidRDefault="000D062E" w:rsidP="000D062E">
      <w:pPr>
        <w:pStyle w:val="Titre2"/>
      </w:pPr>
      <w:bookmarkStart w:id="32" w:name="_Toc215218876"/>
      <w:r w:rsidRPr="00182B4F">
        <w:t>Diagramme Entité-Relation</w:t>
      </w:r>
      <w:bookmarkEnd w:id="32"/>
    </w:p>
    <w:p w14:paraId="35DCC13D" w14:textId="3279C61D" w:rsidR="000D062E" w:rsidRPr="00C95419" w:rsidRDefault="009F3B5E" w:rsidP="009F3B5E">
      <w:pPr>
        <w:pStyle w:val="Titre2"/>
      </w:pPr>
      <w:bookmarkStart w:id="33" w:name="_Toc215218877"/>
      <w:r w:rsidRPr="00C95419">
        <w:t>Modèle relationnel de la base de données</w:t>
      </w:r>
      <w:bookmarkEnd w:id="33"/>
    </w:p>
    <w:p w14:paraId="5982A533" w14:textId="0BD626B3" w:rsidR="00C74B57" w:rsidRPr="00DC70F1" w:rsidRDefault="00C74B57" w:rsidP="00C74B57">
      <w:pPr>
        <w:pStyle w:val="Titre2"/>
      </w:pPr>
      <w:bookmarkStart w:id="34" w:name="_Toc215218878"/>
      <w:r w:rsidRPr="00DC70F1">
        <w:t>Diagrammes de classes</w:t>
      </w:r>
      <w:bookmarkEnd w:id="34"/>
    </w:p>
    <w:p w14:paraId="36BC7220" w14:textId="1411E838" w:rsidR="00115F97" w:rsidRPr="00296600" w:rsidRDefault="00115F97" w:rsidP="00115F97">
      <w:pPr>
        <w:pStyle w:val="Titre2"/>
      </w:pPr>
      <w:bookmarkStart w:id="35" w:name="_Toc215218879"/>
      <w:r w:rsidRPr="00296600">
        <w:t>Diagrammes de séquence des interactions</w:t>
      </w:r>
      <w:bookmarkEnd w:id="35"/>
    </w:p>
    <w:p w14:paraId="0B23B909" w14:textId="0DD54E9F" w:rsidR="002E4C98" w:rsidRPr="004608B0" w:rsidRDefault="00110668">
      <w:pPr>
        <w:pStyle w:val="Titre2"/>
        <w:numPr>
          <w:ilvl w:val="1"/>
          <w:numId w:val="1"/>
        </w:numPr>
      </w:pPr>
      <w:bookmarkStart w:id="36" w:name="_Toc250790986"/>
      <w:bookmarkStart w:id="37" w:name="_Toc215218880"/>
      <w:r w:rsidRPr="004608B0">
        <w:t>Concept de tests</w:t>
      </w:r>
      <w:bookmarkEnd w:id="36"/>
      <w:bookmarkEnd w:id="37"/>
    </w:p>
    <w:p w14:paraId="747E4C28" w14:textId="7575653B" w:rsidR="002E4C98" w:rsidRPr="004608B0" w:rsidRDefault="002F303F" w:rsidP="002F303F">
      <w:pPr>
        <w:pStyle w:val="Titre3"/>
      </w:pPr>
      <w:r w:rsidRPr="004608B0">
        <w:t>Protocole de tests</w:t>
      </w:r>
    </w:p>
    <w:p w14:paraId="0ED72ED1" w14:textId="77777777" w:rsidR="002E4C98" w:rsidRPr="0092786B" w:rsidRDefault="00110668">
      <w:pPr>
        <w:pStyle w:val="Titre1"/>
        <w:numPr>
          <w:ilvl w:val="0"/>
          <w:numId w:val="1"/>
        </w:numPr>
      </w:pPr>
      <w:bookmarkStart w:id="38" w:name="_Toc250790988"/>
      <w:bookmarkStart w:id="39" w:name="_Toc215218881"/>
      <w:r w:rsidRPr="0092786B">
        <w:lastRenderedPageBreak/>
        <w:t>Réalisation</w:t>
      </w:r>
      <w:bookmarkEnd w:id="38"/>
      <w:bookmarkEnd w:id="39"/>
    </w:p>
    <w:p w14:paraId="7E39A22F" w14:textId="5D1FE58F" w:rsidR="002E4C98" w:rsidRPr="00212F37" w:rsidRDefault="002E4C98">
      <w:pPr>
        <w:pStyle w:val="Titre1"/>
        <w:numPr>
          <w:ilvl w:val="0"/>
          <w:numId w:val="1"/>
        </w:numPr>
      </w:pPr>
      <w:bookmarkStart w:id="40" w:name="_Toc114965607"/>
      <w:bookmarkStart w:id="41" w:name="_Toc250790992"/>
      <w:bookmarkStart w:id="42" w:name="_Toc215218882"/>
      <w:r w:rsidRPr="00212F37">
        <w:lastRenderedPageBreak/>
        <w:t>Test</w:t>
      </w:r>
      <w:bookmarkEnd w:id="40"/>
      <w:bookmarkEnd w:id="41"/>
      <w:r w:rsidR="005B0B47">
        <w:t>s</w:t>
      </w:r>
      <w:bookmarkStart w:id="43" w:name="_Toc114965614"/>
      <w:bookmarkEnd w:id="42"/>
    </w:p>
    <w:p w14:paraId="040FDB51" w14:textId="77777777" w:rsidR="002E4C98" w:rsidRPr="00212F37" w:rsidRDefault="00110668">
      <w:pPr>
        <w:pStyle w:val="Titre2"/>
        <w:numPr>
          <w:ilvl w:val="1"/>
          <w:numId w:val="1"/>
        </w:numPr>
      </w:pPr>
      <w:bookmarkStart w:id="44" w:name="_Toc250790993"/>
      <w:bookmarkStart w:id="45" w:name="_Toc215218883"/>
      <w:r w:rsidRPr="00212F37">
        <w:t>Procédure de test</w:t>
      </w:r>
      <w:bookmarkEnd w:id="44"/>
      <w:bookmarkEnd w:id="45"/>
    </w:p>
    <w:p w14:paraId="6AFEB8E7" w14:textId="41D45647" w:rsidR="002E4C98" w:rsidRPr="00054A6A" w:rsidRDefault="00054A6A" w:rsidP="00054A6A">
      <w:pPr>
        <w:pStyle w:val="BITTextkrper"/>
      </w:pPr>
      <w:r>
        <w:t>Maintenant que la réalisation est terminée, il faut compléter le protocole de tests créé précédemment. Celui-ci comporte des tests à effectuer sur l’application cliente mais également sur Postman.</w:t>
      </w:r>
    </w:p>
    <w:p w14:paraId="490856F3" w14:textId="1424B976" w:rsidR="002E4C98" w:rsidRPr="005B0B47" w:rsidRDefault="00110668">
      <w:pPr>
        <w:pStyle w:val="Titre2"/>
        <w:numPr>
          <w:ilvl w:val="1"/>
          <w:numId w:val="1"/>
        </w:numPr>
      </w:pPr>
      <w:bookmarkStart w:id="46" w:name="_Toc250790994"/>
      <w:bookmarkStart w:id="47" w:name="_Toc215218884"/>
      <w:r w:rsidRPr="005B0B47">
        <w:t>Protocol</w:t>
      </w:r>
      <w:r w:rsidR="005B0B47" w:rsidRPr="005B0B47">
        <w:t>e</w:t>
      </w:r>
      <w:r w:rsidRPr="005B0B47">
        <w:t xml:space="preserve"> de test</w:t>
      </w:r>
      <w:bookmarkEnd w:id="46"/>
      <w:r w:rsidR="005B0B47" w:rsidRPr="005B0B47">
        <w:t>s</w:t>
      </w:r>
      <w:bookmarkEnd w:id="47"/>
    </w:p>
    <w:tbl>
      <w:tblPr>
        <w:tblW w:w="9209" w:type="dxa"/>
        <w:tblInd w:w="-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559"/>
        <w:gridCol w:w="4394"/>
        <w:gridCol w:w="2126"/>
      </w:tblGrid>
      <w:tr w:rsidR="00212F37" w:rsidRPr="00584956" w14:paraId="797992A3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40DB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F32EAB9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9AE5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F504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Résultat désirée</w:t>
            </w:r>
          </w:p>
        </w:tc>
      </w:tr>
      <w:tr w:rsidR="00212F37" w:rsidRPr="00CD471F" w14:paraId="2741DBC0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FB5E8A" w14:textId="77777777" w:rsidR="00212F37" w:rsidRPr="00B92DC2" w:rsidRDefault="00212F37" w:rsidP="00FF226C">
            <w:pPr>
              <w:pStyle w:val="Txttabcentre"/>
            </w:pPr>
            <w:r>
              <w:t>F1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66C08F" w14:textId="29B7D753" w:rsidR="00212F37" w:rsidRPr="000051B9" w:rsidRDefault="005B0B47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2DF5DB0F" w14:textId="01E74B04" w:rsidR="00212F37" w:rsidRPr="00F86AF8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8F43" w14:textId="19CC8F5C" w:rsidR="00212F37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Resultat ?</w:t>
            </w:r>
          </w:p>
        </w:tc>
      </w:tr>
      <w:tr w:rsidR="00212F37" w:rsidRPr="00584956" w14:paraId="3EFAC3C1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8297F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7CB151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6AB7BDE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CED7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 xml:space="preserve">Résultat </w:t>
            </w:r>
            <w:proofErr w:type="spellStart"/>
            <w:r w:rsidRPr="00584956">
              <w:rPr>
                <w:rStyle w:val="Cgras"/>
              </w:rPr>
              <w:t>obt</w:t>
            </w:r>
            <w:proofErr w:type="spellEnd"/>
            <w:r w:rsidRPr="00584956">
              <w:rPr>
                <w:rStyle w:val="Cgras"/>
              </w:rPr>
              <w:t>.</w:t>
            </w:r>
            <w:r>
              <w:rPr>
                <w:rStyle w:val="Cgras"/>
              </w:rPr>
              <w:t> ?</w:t>
            </w:r>
          </w:p>
        </w:tc>
      </w:tr>
      <w:tr w:rsidR="00212F37" w14:paraId="6D862C3B" w14:textId="77777777" w:rsidTr="00612557">
        <w:trPr>
          <w:trHeight w:val="97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5349F0D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8AB1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1C38164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447B20C" w14:textId="4B70E0AE" w:rsidR="00212F37" w:rsidRPr="00612557" w:rsidRDefault="00612557" w:rsidP="00FF226C">
            <w:pPr>
              <w:pStyle w:val="Txttabcentre"/>
              <w:rPr>
                <w:noProof/>
                <w:color w:val="00B050"/>
              </w:rPr>
            </w:pPr>
            <w:r w:rsidRPr="00612557">
              <w:rPr>
                <w:noProof/>
                <w:color w:val="00B050"/>
              </w:rPr>
              <w:t>Succès</w:t>
            </w:r>
          </w:p>
        </w:tc>
      </w:tr>
      <w:tr w:rsidR="00212F37" w:rsidRPr="00584956" w14:paraId="221ED589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C446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E85A08D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030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4FFF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Résultat désirée</w:t>
            </w:r>
          </w:p>
        </w:tc>
      </w:tr>
      <w:tr w:rsidR="00212F37" w14:paraId="0A958168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3F2B1D4" w14:textId="77777777" w:rsidR="00212F37" w:rsidRPr="00B92DC2" w:rsidRDefault="00212F37" w:rsidP="00FF226C">
            <w:pPr>
              <w:pStyle w:val="Txttabcentre"/>
            </w:pPr>
            <w:r>
              <w:t>F2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9CC950" w14:textId="2EDE7351" w:rsidR="00212F37" w:rsidRDefault="005B0B47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9E3DDD9" w14:textId="7F9EEC2D" w:rsidR="00212F37" w:rsidRPr="00F86AF8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BB3A" w14:textId="4E4F04AD" w:rsidR="00212F37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resultat</w:t>
            </w:r>
          </w:p>
        </w:tc>
      </w:tr>
      <w:tr w:rsidR="00212F37" w:rsidRPr="00584956" w14:paraId="3C95105C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2246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8AA6E2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330F96E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B5D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 xml:space="preserve">Résultat </w:t>
            </w:r>
            <w:proofErr w:type="spellStart"/>
            <w:r w:rsidRPr="00584956">
              <w:rPr>
                <w:rStyle w:val="Cgras"/>
              </w:rPr>
              <w:t>obt</w:t>
            </w:r>
            <w:proofErr w:type="spellEnd"/>
            <w:r w:rsidRPr="00584956">
              <w:rPr>
                <w:rStyle w:val="Cgras"/>
              </w:rPr>
              <w:t>.</w:t>
            </w:r>
            <w:r>
              <w:rPr>
                <w:rStyle w:val="Cgras"/>
              </w:rPr>
              <w:t> ?</w:t>
            </w:r>
          </w:p>
        </w:tc>
      </w:tr>
      <w:tr w:rsidR="00212F37" w14:paraId="78E8880B" w14:textId="77777777" w:rsidTr="00612557">
        <w:trPr>
          <w:trHeight w:val="60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A16670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BD1D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DAE6FE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2DC4FA7" w14:textId="2A77990B" w:rsidR="00212F37" w:rsidRDefault="00612557" w:rsidP="00FF226C">
            <w:pPr>
              <w:pStyle w:val="Txttabcentre"/>
              <w:rPr>
                <w:noProof/>
              </w:rPr>
            </w:pPr>
            <w:r w:rsidRPr="00612557">
              <w:rPr>
                <w:noProof/>
                <w:color w:val="00B050"/>
              </w:rPr>
              <w:t>Succès</w:t>
            </w:r>
          </w:p>
        </w:tc>
      </w:tr>
    </w:tbl>
    <w:p w14:paraId="2B4052F7" w14:textId="0C9608BD" w:rsidR="000A24C0" w:rsidRPr="00D05AAB" w:rsidRDefault="000A24C0" w:rsidP="00C65584">
      <w:pPr>
        <w:pStyle w:val="Titre1"/>
      </w:pPr>
      <w:bookmarkStart w:id="48" w:name="_Toc215218885"/>
      <w:bookmarkStart w:id="49" w:name="_Toc250790996"/>
      <w:r w:rsidRPr="00D05AAB">
        <w:lastRenderedPageBreak/>
        <w:t>Conclusion</w:t>
      </w:r>
      <w:bookmarkEnd w:id="48"/>
    </w:p>
    <w:p w14:paraId="4D7B3109" w14:textId="798FABCB" w:rsidR="00D05AAB" w:rsidRDefault="00D524B0" w:rsidP="00CD471F">
      <w:pPr>
        <w:pStyle w:val="Titre2"/>
      </w:pPr>
      <w:bookmarkStart w:id="50" w:name="_Toc215218886"/>
      <w:r w:rsidRPr="00FE34FE">
        <w:t>Améliorations possibles</w:t>
      </w:r>
      <w:bookmarkEnd w:id="50"/>
    </w:p>
    <w:p w14:paraId="033DFE7B" w14:textId="77777777" w:rsidR="00CD471F" w:rsidRPr="00CD471F" w:rsidRDefault="00CD471F" w:rsidP="00CD471F">
      <w:pPr>
        <w:pStyle w:val="BITTextkrper"/>
        <w:rPr>
          <w:lang w:val="fr-CH"/>
        </w:rPr>
      </w:pPr>
    </w:p>
    <w:p w14:paraId="1E73CA47" w14:textId="32E70D87" w:rsidR="000A24C0" w:rsidRDefault="000A24C0" w:rsidP="000A24C0">
      <w:pPr>
        <w:pStyle w:val="Titre2"/>
      </w:pPr>
      <w:bookmarkStart w:id="51" w:name="_Toc215218887"/>
      <w:r w:rsidRPr="00FE34FE">
        <w:t>Auto-évaluation</w:t>
      </w:r>
      <w:bookmarkEnd w:id="51"/>
    </w:p>
    <w:p w14:paraId="34477A22" w14:textId="77777777" w:rsidR="00705AC2" w:rsidRDefault="00705AC2" w:rsidP="00705AC2">
      <w:pPr>
        <w:pStyle w:val="BITTextkrper"/>
        <w:rPr>
          <w:lang w:val="fr-CH"/>
        </w:rPr>
      </w:pPr>
    </w:p>
    <w:p w14:paraId="6E2F4614" w14:textId="10F80900" w:rsidR="00705AC2" w:rsidRDefault="00705AC2" w:rsidP="00705AC2">
      <w:pPr>
        <w:pStyle w:val="Titre2"/>
      </w:pPr>
      <w:bookmarkStart w:id="52" w:name="_Toc215218888"/>
      <w:r>
        <w:t xml:space="preserve">Conclusion du module de </w:t>
      </w:r>
      <w:r w:rsidRPr="00705AC2">
        <w:rPr>
          <w:highlight w:val="yellow"/>
        </w:rPr>
        <w:t>membre1</w:t>
      </w:r>
      <w:bookmarkEnd w:id="52"/>
    </w:p>
    <w:p w14:paraId="6786895D" w14:textId="22553159" w:rsidR="00705AC2" w:rsidRPr="00705AC2" w:rsidRDefault="00705AC2" w:rsidP="00705AC2">
      <w:pPr>
        <w:pStyle w:val="Titre2"/>
      </w:pPr>
      <w:bookmarkStart w:id="53" w:name="_Toc215218889"/>
      <w:r>
        <w:t xml:space="preserve">Conclusion du module de </w:t>
      </w:r>
      <w:r w:rsidRPr="00705AC2">
        <w:rPr>
          <w:highlight w:val="yellow"/>
        </w:rPr>
        <w:t>membre</w:t>
      </w:r>
      <w:r w:rsidRPr="00222CDC">
        <w:rPr>
          <w:highlight w:val="yellow"/>
        </w:rPr>
        <w:t>2</w:t>
      </w:r>
      <w:bookmarkEnd w:id="53"/>
    </w:p>
    <w:p w14:paraId="37C33E2B" w14:textId="179D5CCE" w:rsidR="00705AC2" w:rsidRPr="00705AC2" w:rsidRDefault="00705AC2" w:rsidP="00705AC2">
      <w:pPr>
        <w:pStyle w:val="Titre2"/>
      </w:pPr>
      <w:bookmarkStart w:id="54" w:name="_Toc215218890"/>
      <w:r>
        <w:t xml:space="preserve">Conclusion du module de </w:t>
      </w:r>
      <w:r w:rsidRPr="00705AC2">
        <w:rPr>
          <w:highlight w:val="yellow"/>
        </w:rPr>
        <w:t>membr</w:t>
      </w:r>
      <w:r w:rsidRPr="00222CDC">
        <w:rPr>
          <w:highlight w:val="yellow"/>
        </w:rPr>
        <w:t>e3</w:t>
      </w:r>
      <w:bookmarkEnd w:id="54"/>
    </w:p>
    <w:p w14:paraId="5C79B1B4" w14:textId="77777777" w:rsidR="00705AC2" w:rsidRPr="00705AC2" w:rsidRDefault="00705AC2" w:rsidP="00705AC2">
      <w:pPr>
        <w:pStyle w:val="BITTextkrper"/>
        <w:rPr>
          <w:lang w:val="fr-CH"/>
        </w:rPr>
      </w:pPr>
    </w:p>
    <w:p w14:paraId="2C28C3AA" w14:textId="77777777" w:rsidR="00CD471F" w:rsidRDefault="00934A78" w:rsidP="003D61E6">
      <w:pPr>
        <w:pStyle w:val="Titre1"/>
        <w:numPr>
          <w:ilvl w:val="0"/>
          <w:numId w:val="1"/>
        </w:numPr>
      </w:pPr>
      <w:bookmarkStart w:id="55" w:name="_Toc215218891"/>
      <w:r w:rsidRPr="00070AF9">
        <w:lastRenderedPageBreak/>
        <w:t>Bibliographie :</w:t>
      </w:r>
      <w:r w:rsidR="006E50E4" w:rsidRPr="00070AF9">
        <w:t xml:space="preserve"> l</w:t>
      </w:r>
      <w:r w:rsidR="00110668" w:rsidRPr="00070AF9">
        <w:t>iste des sources et références</w:t>
      </w:r>
      <w:bookmarkStart w:id="56" w:name="_Toc114965612"/>
      <w:bookmarkStart w:id="57" w:name="_Toc250790997"/>
      <w:bookmarkEnd w:id="49"/>
      <w:bookmarkEnd w:id="55"/>
    </w:p>
    <w:p w14:paraId="6036A9BA" w14:textId="114F597D" w:rsidR="002E4C98" w:rsidRPr="008A3D95" w:rsidRDefault="002E4C98" w:rsidP="003D61E6">
      <w:pPr>
        <w:pStyle w:val="Titre1"/>
        <w:numPr>
          <w:ilvl w:val="0"/>
          <w:numId w:val="1"/>
        </w:numPr>
      </w:pPr>
      <w:bookmarkStart w:id="58" w:name="_Toc215218892"/>
      <w:r w:rsidRPr="008A3D95">
        <w:lastRenderedPageBreak/>
        <w:t>Glossa</w:t>
      </w:r>
      <w:r w:rsidR="00110668" w:rsidRPr="008A3D95">
        <w:t>i</w:t>
      </w:r>
      <w:r w:rsidRPr="008A3D95">
        <w:t>r</w:t>
      </w:r>
      <w:bookmarkEnd w:id="56"/>
      <w:r w:rsidR="00110668" w:rsidRPr="008A3D95">
        <w:t>e</w:t>
      </w:r>
      <w:bookmarkEnd w:id="57"/>
      <w:bookmarkEnd w:id="58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30738A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3BA9FEB9" w:rsidR="002E4C98" w:rsidRPr="00AC4D35" w:rsidRDefault="002E4C98" w:rsidP="00AC4D35">
            <w:pPr>
              <w:pStyle w:val="BITTabellentitel"/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603A67B9" w:rsidR="002E4C98" w:rsidRPr="00AC4D35" w:rsidRDefault="002E4C98" w:rsidP="00AC4D35">
            <w:pPr>
              <w:pStyle w:val="BITTabellentitel"/>
            </w:pPr>
          </w:p>
        </w:tc>
      </w:tr>
      <w:tr w:rsidR="002E4C98" w:rsidRPr="0027517C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56499950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039DC2DF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3005D96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09B10B8" w14:textId="5E7B1CD0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7DD4DFD" w14:textId="608B63A8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5064AE48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432547A7" w14:textId="7DCD58CE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083ABCAB" w14:textId="340D5046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CD471F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03BDBE3B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49D4CCB3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4D372DBB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15DCC8B" w14:textId="6BB66CB4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67CCFA8" w14:textId="213790B0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6E45C6F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1762C752" w14:textId="379F27B1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3855CCC" w14:textId="50751B25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4945B0D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AFED583" w14:textId="16F043C7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D51E185" w14:textId="6FC2958D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3C61201E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3D08CD18" w14:textId="2ACC7F5C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5B0D827" w14:textId="1A64DF05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CD471F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3BEFD988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023EBD46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27517C" w:rsidRDefault="002E4C98" w:rsidP="002E4C98">
      <w:pPr>
        <w:rPr>
          <w:sz w:val="22"/>
          <w:szCs w:val="22"/>
          <w:lang w:val="fr-CH"/>
        </w:rPr>
      </w:pPr>
    </w:p>
    <w:p w14:paraId="2DD24DBA" w14:textId="77777777" w:rsidR="002E4C98" w:rsidRPr="0027517C" w:rsidRDefault="002E4C98" w:rsidP="002E4C98">
      <w:pPr>
        <w:rPr>
          <w:sz w:val="22"/>
          <w:szCs w:val="22"/>
          <w:lang w:val="fr-CH"/>
        </w:rPr>
      </w:pPr>
    </w:p>
    <w:bookmarkEnd w:id="43"/>
    <w:p w14:paraId="42B11B42" w14:textId="77777777" w:rsidR="00876DF2" w:rsidRDefault="00876DF2" w:rsidP="00876DF2">
      <w:pPr>
        <w:rPr>
          <w:sz w:val="22"/>
          <w:szCs w:val="22"/>
          <w:lang w:val="fr-CH"/>
        </w:rPr>
      </w:pPr>
    </w:p>
    <w:p w14:paraId="1F6F98A8" w14:textId="77777777" w:rsidR="005479BD" w:rsidRPr="00876DF2" w:rsidRDefault="00876DF2" w:rsidP="00876DF2">
      <w:pPr>
        <w:tabs>
          <w:tab w:val="left" w:pos="3633"/>
        </w:tabs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ab/>
      </w:r>
    </w:p>
    <w:sectPr w:rsidR="005479BD" w:rsidRPr="00876DF2" w:rsidSect="00A050D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ACFE" w14:textId="77777777" w:rsidR="00F46195" w:rsidRDefault="00F46195"/>
    <w:p w14:paraId="25377912" w14:textId="77777777" w:rsidR="00F46195" w:rsidRDefault="00F46195"/>
  </w:endnote>
  <w:endnote w:type="continuationSeparator" w:id="0">
    <w:p w14:paraId="30F0C8FB" w14:textId="77777777" w:rsidR="00F46195" w:rsidRDefault="00F46195"/>
    <w:p w14:paraId="205B2578" w14:textId="77777777" w:rsidR="00F46195" w:rsidRDefault="00F46195">
      <w:r>
        <w:t>Haupttitel</w:t>
      </w:r>
    </w:p>
    <w:p w14:paraId="63B92FBA" w14:textId="77777777" w:rsidR="00F46195" w:rsidRDefault="00F46195">
      <w:r>
        <w:t>Haupttitel</w:t>
      </w:r>
    </w:p>
  </w:endnote>
  <w:endnote w:type="continuationNotice" w:id="1">
    <w:p w14:paraId="1DC67828" w14:textId="77777777" w:rsidR="00F46195" w:rsidRDefault="00F4619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CD471F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CD471F" w14:paraId="503F1FB1" w14:textId="77777777" w:rsidTr="00920673">
            <w:sdt>
              <w:sdtPr>
                <w:rPr>
                  <w:lang w:val="fr-CH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331" w:type="dxa"/>
                  </w:tcPr>
                  <w:p w14:paraId="7E5BFBBD" w14:textId="73037543" w:rsidR="00920673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 w:rsidRPr="00876DF2">
                  <w:rPr>
                    <w:lang w:val="fr-CH"/>
                  </w:rP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rPr>
                    <w:lang w:val="fr-CH"/>
                  </w:rPr>
                  <w:t>1</w:t>
                </w:r>
                <w:r>
                  <w:fldChar w:fldCharType="end"/>
                </w:r>
              </w:p>
            </w:tc>
            <w:tc>
              <w:tcPr>
                <w:tcW w:w="4182" w:type="dxa"/>
              </w:tcPr>
              <w:p w14:paraId="68E264BA" w14:textId="4C28A1B3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="00920673"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627EA5">
                  <w:rPr>
                    <w:lang w:val="fr-CH"/>
                  </w:rPr>
                  <w:t>15.12.2025 16:05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20AFA743" w14:textId="77777777" w:rsidR="0092067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</w:p>
      </w:tc>
    </w:tr>
  </w:tbl>
  <w:p w14:paraId="4829F820" w14:textId="77777777" w:rsidR="00920673" w:rsidRPr="00582E4A" w:rsidRDefault="00920673">
    <w:pPr>
      <w:pStyle w:val="Pieddepage"/>
      <w:rPr>
        <w:lang w:val="fr-C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14EAF7B4" w:rsidR="00917D4F" w:rsidRDefault="00917D4F" w:rsidP="00F43BF9">
    <w:pPr>
      <w:pStyle w:val="Pieddepage"/>
    </w:pPr>
    <w:r>
      <w:fldChar w:fldCharType="begin"/>
    </w:r>
    <w:r>
      <w:instrText xml:space="preserve"> SET PagesS2 </w:instrText>
    </w:r>
    <w:r>
      <w:fldChar w:fldCharType="begin"/>
    </w:r>
    <w:r>
      <w:instrText xml:space="preserve"> =</w:instrText>
    </w:r>
    <w:r w:rsidR="00644BB8">
      <w:fldChar w:fldCharType="begin"/>
    </w:r>
    <w:r w:rsidR="00644BB8">
      <w:instrText xml:space="preserve"> SECTIONPAGES </w:instrText>
    </w:r>
    <w:r w:rsidR="00644BB8">
      <w:fldChar w:fldCharType="separate"/>
    </w:r>
    <w:r w:rsidR="00627EA5">
      <w:instrText>3</w:instrText>
    </w:r>
    <w:r w:rsidR="00644BB8">
      <w:fldChar w:fldCharType="end"/>
    </w:r>
    <w:r>
      <w:instrText xml:space="preserve"> </w:instrText>
    </w:r>
    <w:r>
      <w:fldChar w:fldCharType="separate"/>
    </w:r>
    <w:r w:rsidR="00627EA5">
      <w:instrText>3</w:instrText>
    </w:r>
    <w:r>
      <w:fldChar w:fldCharType="end"/>
    </w:r>
    <w:r>
      <w:instrText xml:space="preserve"> </w:instrText>
    </w:r>
    <w:r>
      <w:fldChar w:fldCharType="separate"/>
    </w:r>
    <w:bookmarkStart w:id="0" w:name="PagesS2"/>
    <w:r w:rsidR="00627EA5">
      <w:t>3</w:t>
    </w:r>
    <w:bookmarkEnd w:id="0"/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6E3A6D" w14:paraId="7E3E8C74" w14:textId="77777777">
      <w:trPr>
        <w:cantSplit/>
      </w:trPr>
      <w:tc>
        <w:tcPr>
          <w:tcW w:w="9611" w:type="dxa"/>
          <w:gridSpan w:val="2"/>
          <w:vAlign w:val="bottom"/>
        </w:tcPr>
        <w:p w14:paraId="420CC06A" w14:textId="77777777" w:rsidR="006E3A6D" w:rsidRDefault="006E3A6D">
          <w:pPr>
            <w:pStyle w:val="CDBSeite"/>
          </w:pPr>
        </w:p>
      </w:tc>
    </w:tr>
    <w:tr w:rsidR="006E3A6D" w:rsidRPr="00CD471F" w14:paraId="3D80551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6E3A6D" w:rsidRPr="00CD471F" w14:paraId="0F32F07D" w14:textId="77777777" w:rsidTr="00F43BF9">
            <w:sdt>
              <w:sdtPr>
                <w:rPr>
                  <w:lang w:val="fr-CH"/>
                </w:rPr>
                <w:alias w:val="Auteur "/>
                <w:tag w:val=""/>
                <w:id w:val="1878203512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402" w:type="dxa"/>
                  </w:tcPr>
                  <w:p w14:paraId="409F3833" w14:textId="06443B33" w:rsidR="006E3A6D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373BD252" w14:textId="77777777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645AEC95" w14:textId="6ECC9FF6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627EA5">
                  <w:rPr>
                    <w:lang w:val="fr-CH"/>
                  </w:rPr>
                  <w:t>15.12.2025 16:05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3040B584" w14:textId="77777777" w:rsidR="006E3A6D" w:rsidRPr="00383EAE" w:rsidRDefault="006E3A6D">
          <w:pPr>
            <w:pStyle w:val="CDBPfad"/>
            <w:rPr>
              <w:lang w:val="fr-CH"/>
            </w:rPr>
          </w:pPr>
        </w:p>
      </w:tc>
    </w:tr>
  </w:tbl>
  <w:p w14:paraId="7F4CCF15" w14:textId="77777777" w:rsidR="006E3A6D" w:rsidRPr="00383EAE" w:rsidRDefault="006E3A6D">
    <w:pPr>
      <w:pStyle w:val="CDBPlatzhalter"/>
      <w:rPr>
        <w:lang w:val="fr-C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6E3A6D" w:rsidRPr="00CD471F" w14:paraId="05AF5793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1026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855"/>
            <w:gridCol w:w="2564"/>
            <w:gridCol w:w="3845"/>
          </w:tblGrid>
          <w:tr w:rsidR="006E3A6D" w:rsidRPr="00CD471F" w14:paraId="281256E0" w14:textId="77777777" w:rsidTr="006E3A6D">
            <w:trPr>
              <w:trHeight w:val="628"/>
            </w:trPr>
            <w:sdt>
              <w:sdtPr>
                <w:rPr>
                  <w:lang w:val="fr-CH"/>
                </w:rPr>
                <w:alias w:val="Auteur "/>
                <w:tag w:val=""/>
                <w:id w:val="325629815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855" w:type="dxa"/>
                  </w:tcPr>
                  <w:p w14:paraId="5AD1C0A2" w14:textId="7FA5E1D8" w:rsidR="006E3A6D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564" w:type="dxa"/>
              </w:tcPr>
              <w:p w14:paraId="3BD7E689" w14:textId="77777777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c>
            <w:tc>
              <w:tcPr>
                <w:tcW w:w="3845" w:type="dxa"/>
              </w:tcPr>
              <w:p w14:paraId="65B9E851" w14:textId="649BD116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627EA5">
                  <w:rPr>
                    <w:lang w:val="fr-CH"/>
                  </w:rPr>
                  <w:t>15.12.2025 16:05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629B94FB" w14:textId="77777777" w:rsidR="006E3A6D" w:rsidRPr="00920673" w:rsidRDefault="006E3A6D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  <w:r w:rsidRPr="00920673">
            <w:rPr>
              <w:lang w:val="fr-CH"/>
            </w:rPr>
            <w:tab/>
          </w:r>
          <w:r>
            <w:rPr>
              <w:lang w:val="fr-CH"/>
            </w:rPr>
            <w:tab/>
          </w:r>
        </w:p>
      </w:tc>
    </w:tr>
  </w:tbl>
  <w:p w14:paraId="32BF5594" w14:textId="77777777" w:rsidR="006E3A6D" w:rsidRPr="00920673" w:rsidRDefault="006E3A6D">
    <w:pPr>
      <w:pStyle w:val="CDBPlatzhal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FB19" w14:textId="77777777" w:rsidR="00F46195" w:rsidRDefault="00F46195">
      <w:r>
        <w:separator/>
      </w:r>
    </w:p>
    <w:p w14:paraId="4CB2C35A" w14:textId="77777777" w:rsidR="00F46195" w:rsidRDefault="00F46195"/>
    <w:p w14:paraId="00FD224D" w14:textId="77777777" w:rsidR="00F46195" w:rsidRDefault="00F46195"/>
  </w:footnote>
  <w:footnote w:type="continuationSeparator" w:id="0">
    <w:p w14:paraId="103066D8" w14:textId="77777777" w:rsidR="00F46195" w:rsidRDefault="00F46195">
      <w:r>
        <w:continuationSeparator/>
      </w:r>
    </w:p>
    <w:p w14:paraId="2BE6345D" w14:textId="77777777" w:rsidR="00F46195" w:rsidRDefault="00F46195"/>
    <w:p w14:paraId="3973A558" w14:textId="77777777" w:rsidR="00F46195" w:rsidRDefault="00F46195"/>
  </w:footnote>
  <w:footnote w:type="continuationNotice" w:id="1">
    <w:p w14:paraId="69D24A9E" w14:textId="77777777" w:rsidR="00F46195" w:rsidRDefault="00F4619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6E3A6D" w:rsidRPr="00876DF2" w14:paraId="69510BA2" w14:textId="77777777">
      <w:trPr>
        <w:cantSplit/>
        <w:trHeight w:hRule="exact" w:val="420"/>
      </w:trPr>
      <w:tc>
        <w:tcPr>
          <w:tcW w:w="9214" w:type="dxa"/>
        </w:tcPr>
        <w:p w14:paraId="6C613C3E" w14:textId="77777777" w:rsidR="006E3A6D" w:rsidRPr="00876DF2" w:rsidRDefault="006E3A6D">
          <w:pPr>
            <w:pStyle w:val="CDBTitelFolgeseiten"/>
            <w:rPr>
              <w:lang w:val="fr-CH"/>
            </w:rPr>
          </w:pPr>
          <w:r w:rsidRPr="004D016D">
            <w:rPr>
              <w:sz w:val="22"/>
              <w:lang w:val="fr-CH"/>
            </w:rPr>
            <w:t xml:space="preserve">ICT-FR : </w:t>
          </w:r>
          <w:r w:rsidRPr="004D016D">
            <w:rPr>
              <w:b w:val="0"/>
              <w:sz w:val="22"/>
              <w:lang w:val="fr-CH"/>
            </w:rPr>
            <w:t>TPI 20</w:t>
          </w:r>
          <w:r>
            <w:rPr>
              <w:b w:val="0"/>
              <w:sz w:val="22"/>
              <w:lang w:val="fr-CH"/>
            </w:rPr>
            <w:t>25</w:t>
          </w:r>
        </w:p>
      </w:tc>
    </w:tr>
  </w:tbl>
  <w:p w14:paraId="65384275" w14:textId="77777777" w:rsidR="006E3A6D" w:rsidRPr="00876DF2" w:rsidRDefault="006E3A6D">
    <w:pPr>
      <w:pStyle w:val="CDBPlatzhalt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C9B" w14:textId="77777777" w:rsidR="006E3A6D" w:rsidRPr="00876DF2" w:rsidRDefault="006E3A6D" w:rsidP="004D016D">
    <w:pPr>
      <w:pStyle w:val="CDBTitelFolgeseiten"/>
      <w:rPr>
        <w:lang w:val="fr-CH"/>
      </w:rPr>
    </w:pPr>
    <w:r w:rsidRPr="004D016D">
      <w:rPr>
        <w:b w:val="0"/>
        <w:spacing w:val="20"/>
        <w:sz w:val="28"/>
        <w:lang w:val="fr-CH" w:eastAsia="fr-CH"/>
      </w:rPr>
      <w:drawing>
        <wp:anchor distT="0" distB="0" distL="114300" distR="114300" simplePos="0" relativeHeight="251662336" behindDoc="0" locked="0" layoutInCell="1" allowOverlap="1" wp14:anchorId="1FE1A1F4" wp14:editId="18A0665B">
          <wp:simplePos x="0" y="0"/>
          <wp:positionH relativeFrom="margin">
            <wp:align>right</wp:align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863170094" name="Image 863170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016D">
      <w:rPr>
        <w:sz w:val="22"/>
        <w:lang w:val="fr-CH"/>
      </w:rPr>
      <w:t xml:space="preserve">ICT-FR : </w:t>
    </w:r>
    <w:r w:rsidRPr="004D016D">
      <w:rPr>
        <w:b w:val="0"/>
        <w:sz w:val="22"/>
        <w:lang w:val="fr-CH"/>
      </w:rPr>
      <w:t>TPI 20</w:t>
    </w:r>
    <w:r>
      <w:rPr>
        <w:b w:val="0"/>
        <w:sz w:val="22"/>
        <w:lang w:val="fr-CH"/>
      </w:rPr>
      <w:t>25</w:t>
    </w:r>
  </w:p>
  <w:p w14:paraId="07D06EA6" w14:textId="77777777" w:rsidR="006E3A6D" w:rsidRPr="00F71ED9" w:rsidRDefault="006E3A6D" w:rsidP="000D6544">
    <w:pPr>
      <w:pStyle w:val="En-tte"/>
      <w:tabs>
        <w:tab w:val="left" w:pos="55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B76422D"/>
    <w:multiLevelType w:val="multilevel"/>
    <w:tmpl w:val="EA92603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D3D45"/>
    <w:multiLevelType w:val="hybridMultilevel"/>
    <w:tmpl w:val="3C282394"/>
    <w:lvl w:ilvl="0" w:tplc="44E21808">
      <w:start w:val="1"/>
      <w:numFmt w:val="decimal"/>
      <w:pStyle w:val="Numrot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571A1"/>
    <w:multiLevelType w:val="hybridMultilevel"/>
    <w:tmpl w:val="3AFAD95C"/>
    <w:lvl w:ilvl="0" w:tplc="682A7FF8">
      <w:start w:val="1"/>
      <w:numFmt w:val="bullet"/>
      <w:pStyle w:val="Numro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3064733">
    <w:abstractNumId w:val="1"/>
  </w:num>
  <w:num w:numId="2" w16cid:durableId="616833449">
    <w:abstractNumId w:val="5"/>
  </w:num>
  <w:num w:numId="3" w16cid:durableId="824708453">
    <w:abstractNumId w:val="1"/>
  </w:num>
  <w:num w:numId="4" w16cid:durableId="1520658188">
    <w:abstractNumId w:val="2"/>
  </w:num>
  <w:num w:numId="5" w16cid:durableId="353965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4540002">
    <w:abstractNumId w:val="0"/>
  </w:num>
  <w:num w:numId="7" w16cid:durableId="177886414">
    <w:abstractNumId w:val="3"/>
  </w:num>
  <w:num w:numId="8" w16cid:durableId="807239650">
    <w:abstractNumId w:val="4"/>
  </w:num>
  <w:num w:numId="9" w16cid:durableId="611791626">
    <w:abstractNumId w:val="3"/>
    <w:lvlOverride w:ilvl="0">
      <w:startOverride w:val="1"/>
    </w:lvlOverride>
  </w:num>
  <w:num w:numId="10" w16cid:durableId="2044791889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051B9"/>
    <w:rsid w:val="00005306"/>
    <w:rsid w:val="00012DC0"/>
    <w:rsid w:val="00013523"/>
    <w:rsid w:val="000209C1"/>
    <w:rsid w:val="00021052"/>
    <w:rsid w:val="00022F4A"/>
    <w:rsid w:val="000237B6"/>
    <w:rsid w:val="00026AFD"/>
    <w:rsid w:val="0002761F"/>
    <w:rsid w:val="00030FFE"/>
    <w:rsid w:val="00031219"/>
    <w:rsid w:val="00032492"/>
    <w:rsid w:val="00034BEB"/>
    <w:rsid w:val="00037755"/>
    <w:rsid w:val="00040305"/>
    <w:rsid w:val="000406AC"/>
    <w:rsid w:val="00040BD6"/>
    <w:rsid w:val="000428D3"/>
    <w:rsid w:val="000441C7"/>
    <w:rsid w:val="00047978"/>
    <w:rsid w:val="00047EE5"/>
    <w:rsid w:val="000510BC"/>
    <w:rsid w:val="00053088"/>
    <w:rsid w:val="00053334"/>
    <w:rsid w:val="00054A6A"/>
    <w:rsid w:val="00056D9B"/>
    <w:rsid w:val="000612F1"/>
    <w:rsid w:val="00066496"/>
    <w:rsid w:val="000671FB"/>
    <w:rsid w:val="00070AF9"/>
    <w:rsid w:val="00070FE6"/>
    <w:rsid w:val="00071AD3"/>
    <w:rsid w:val="0007349D"/>
    <w:rsid w:val="00074A86"/>
    <w:rsid w:val="00074F76"/>
    <w:rsid w:val="00075776"/>
    <w:rsid w:val="00077F74"/>
    <w:rsid w:val="000851C9"/>
    <w:rsid w:val="000852F7"/>
    <w:rsid w:val="000855D7"/>
    <w:rsid w:val="00093FE3"/>
    <w:rsid w:val="000A0D12"/>
    <w:rsid w:val="000A1140"/>
    <w:rsid w:val="000A24C0"/>
    <w:rsid w:val="000A2CF8"/>
    <w:rsid w:val="000A310F"/>
    <w:rsid w:val="000A4782"/>
    <w:rsid w:val="000A7077"/>
    <w:rsid w:val="000A757B"/>
    <w:rsid w:val="000A7D32"/>
    <w:rsid w:val="000B0D71"/>
    <w:rsid w:val="000B6FF5"/>
    <w:rsid w:val="000C1C06"/>
    <w:rsid w:val="000C5037"/>
    <w:rsid w:val="000C5523"/>
    <w:rsid w:val="000C7537"/>
    <w:rsid w:val="000D057D"/>
    <w:rsid w:val="000D05FB"/>
    <w:rsid w:val="000D062E"/>
    <w:rsid w:val="000D22F7"/>
    <w:rsid w:val="000D23EC"/>
    <w:rsid w:val="000D29E4"/>
    <w:rsid w:val="000D2E18"/>
    <w:rsid w:val="000D5780"/>
    <w:rsid w:val="000D6544"/>
    <w:rsid w:val="000D6BF8"/>
    <w:rsid w:val="000D7B7F"/>
    <w:rsid w:val="000E0B9A"/>
    <w:rsid w:val="000E2E43"/>
    <w:rsid w:val="000E3504"/>
    <w:rsid w:val="000E4954"/>
    <w:rsid w:val="000F0FEC"/>
    <w:rsid w:val="000F1E9F"/>
    <w:rsid w:val="000F3062"/>
    <w:rsid w:val="000F49EB"/>
    <w:rsid w:val="00100096"/>
    <w:rsid w:val="00100702"/>
    <w:rsid w:val="0010101F"/>
    <w:rsid w:val="001064BE"/>
    <w:rsid w:val="00110668"/>
    <w:rsid w:val="00112014"/>
    <w:rsid w:val="00112D7A"/>
    <w:rsid w:val="00114008"/>
    <w:rsid w:val="00115F97"/>
    <w:rsid w:val="001206D9"/>
    <w:rsid w:val="00122E61"/>
    <w:rsid w:val="001234C9"/>
    <w:rsid w:val="00123865"/>
    <w:rsid w:val="00124AF9"/>
    <w:rsid w:val="001251AA"/>
    <w:rsid w:val="0013413F"/>
    <w:rsid w:val="00137C1A"/>
    <w:rsid w:val="001435B2"/>
    <w:rsid w:val="00145254"/>
    <w:rsid w:val="0015073A"/>
    <w:rsid w:val="0015456C"/>
    <w:rsid w:val="00156AE2"/>
    <w:rsid w:val="001576DB"/>
    <w:rsid w:val="0016050A"/>
    <w:rsid w:val="00161483"/>
    <w:rsid w:val="001631E3"/>
    <w:rsid w:val="00163645"/>
    <w:rsid w:val="001705EF"/>
    <w:rsid w:val="00176156"/>
    <w:rsid w:val="00176342"/>
    <w:rsid w:val="0017692C"/>
    <w:rsid w:val="00176A8D"/>
    <w:rsid w:val="00176CE1"/>
    <w:rsid w:val="0018117D"/>
    <w:rsid w:val="001812A1"/>
    <w:rsid w:val="00182B4F"/>
    <w:rsid w:val="00183ACD"/>
    <w:rsid w:val="00187063"/>
    <w:rsid w:val="00190CC9"/>
    <w:rsid w:val="0019178F"/>
    <w:rsid w:val="00193ED2"/>
    <w:rsid w:val="0019481F"/>
    <w:rsid w:val="0019505A"/>
    <w:rsid w:val="001A351F"/>
    <w:rsid w:val="001A5F61"/>
    <w:rsid w:val="001A6D3D"/>
    <w:rsid w:val="001B4E54"/>
    <w:rsid w:val="001B7382"/>
    <w:rsid w:val="001C0D4E"/>
    <w:rsid w:val="001C0D7D"/>
    <w:rsid w:val="001C1528"/>
    <w:rsid w:val="001C5FA7"/>
    <w:rsid w:val="001C74E0"/>
    <w:rsid w:val="001C7824"/>
    <w:rsid w:val="001D0B70"/>
    <w:rsid w:val="001D143A"/>
    <w:rsid w:val="001D146B"/>
    <w:rsid w:val="001D2386"/>
    <w:rsid w:val="001D3C86"/>
    <w:rsid w:val="001E0514"/>
    <w:rsid w:val="001E14EE"/>
    <w:rsid w:val="001E1EA9"/>
    <w:rsid w:val="001E1F44"/>
    <w:rsid w:val="001E5113"/>
    <w:rsid w:val="001E53D0"/>
    <w:rsid w:val="001E5CB2"/>
    <w:rsid w:val="001F0E21"/>
    <w:rsid w:val="001F19E4"/>
    <w:rsid w:val="001F23C9"/>
    <w:rsid w:val="001F2BA6"/>
    <w:rsid w:val="001F46FE"/>
    <w:rsid w:val="001F57A6"/>
    <w:rsid w:val="001F5F4B"/>
    <w:rsid w:val="00200B35"/>
    <w:rsid w:val="00201B5E"/>
    <w:rsid w:val="0020277B"/>
    <w:rsid w:val="00202D08"/>
    <w:rsid w:val="00203052"/>
    <w:rsid w:val="002053B3"/>
    <w:rsid w:val="00207EF9"/>
    <w:rsid w:val="00211AB2"/>
    <w:rsid w:val="00212F37"/>
    <w:rsid w:val="002153D0"/>
    <w:rsid w:val="0021547F"/>
    <w:rsid w:val="00215BAC"/>
    <w:rsid w:val="0022135F"/>
    <w:rsid w:val="00221A30"/>
    <w:rsid w:val="00222556"/>
    <w:rsid w:val="00222CDC"/>
    <w:rsid w:val="002237E4"/>
    <w:rsid w:val="00225F9E"/>
    <w:rsid w:val="00227AEE"/>
    <w:rsid w:val="00230FCE"/>
    <w:rsid w:val="00231000"/>
    <w:rsid w:val="00231209"/>
    <w:rsid w:val="00232961"/>
    <w:rsid w:val="002347BA"/>
    <w:rsid w:val="00240439"/>
    <w:rsid w:val="00242196"/>
    <w:rsid w:val="00250AAA"/>
    <w:rsid w:val="00252B90"/>
    <w:rsid w:val="00254FF1"/>
    <w:rsid w:val="002614A3"/>
    <w:rsid w:val="00264CE9"/>
    <w:rsid w:val="00265CF4"/>
    <w:rsid w:val="00272D2E"/>
    <w:rsid w:val="00272E05"/>
    <w:rsid w:val="00274F1A"/>
    <w:rsid w:val="002750F1"/>
    <w:rsid w:val="0027517C"/>
    <w:rsid w:val="00276937"/>
    <w:rsid w:val="00276B78"/>
    <w:rsid w:val="002804DE"/>
    <w:rsid w:val="00280E57"/>
    <w:rsid w:val="00280FED"/>
    <w:rsid w:val="0028521B"/>
    <w:rsid w:val="00287FB0"/>
    <w:rsid w:val="00293B4D"/>
    <w:rsid w:val="00294B71"/>
    <w:rsid w:val="00295333"/>
    <w:rsid w:val="00295335"/>
    <w:rsid w:val="002964DF"/>
    <w:rsid w:val="00296600"/>
    <w:rsid w:val="002967F4"/>
    <w:rsid w:val="00297114"/>
    <w:rsid w:val="002B0E65"/>
    <w:rsid w:val="002B1D50"/>
    <w:rsid w:val="002B296B"/>
    <w:rsid w:val="002B3EFA"/>
    <w:rsid w:val="002B41CB"/>
    <w:rsid w:val="002B4C4A"/>
    <w:rsid w:val="002C12DA"/>
    <w:rsid w:val="002C1356"/>
    <w:rsid w:val="002C2225"/>
    <w:rsid w:val="002E25C0"/>
    <w:rsid w:val="002E3145"/>
    <w:rsid w:val="002E4C98"/>
    <w:rsid w:val="002E5283"/>
    <w:rsid w:val="002E6D03"/>
    <w:rsid w:val="002F303F"/>
    <w:rsid w:val="002F3F3A"/>
    <w:rsid w:val="002F7E65"/>
    <w:rsid w:val="0030738A"/>
    <w:rsid w:val="003073B1"/>
    <w:rsid w:val="00314919"/>
    <w:rsid w:val="00315D30"/>
    <w:rsid w:val="00320601"/>
    <w:rsid w:val="00324E4C"/>
    <w:rsid w:val="00326E6E"/>
    <w:rsid w:val="0033082D"/>
    <w:rsid w:val="003313C4"/>
    <w:rsid w:val="00337FB5"/>
    <w:rsid w:val="0034015A"/>
    <w:rsid w:val="00341083"/>
    <w:rsid w:val="003430C8"/>
    <w:rsid w:val="003443DE"/>
    <w:rsid w:val="003467B5"/>
    <w:rsid w:val="003509EA"/>
    <w:rsid w:val="003514B2"/>
    <w:rsid w:val="00352FA3"/>
    <w:rsid w:val="003556CC"/>
    <w:rsid w:val="00356624"/>
    <w:rsid w:val="0035679A"/>
    <w:rsid w:val="003604EF"/>
    <w:rsid w:val="00361C5C"/>
    <w:rsid w:val="00365605"/>
    <w:rsid w:val="00365D60"/>
    <w:rsid w:val="00370610"/>
    <w:rsid w:val="00372D7B"/>
    <w:rsid w:val="003803D0"/>
    <w:rsid w:val="00383EAE"/>
    <w:rsid w:val="00385935"/>
    <w:rsid w:val="00391E8B"/>
    <w:rsid w:val="00393134"/>
    <w:rsid w:val="00393CF9"/>
    <w:rsid w:val="003A2520"/>
    <w:rsid w:val="003A2C15"/>
    <w:rsid w:val="003A5C6E"/>
    <w:rsid w:val="003B5086"/>
    <w:rsid w:val="003B633D"/>
    <w:rsid w:val="003B7894"/>
    <w:rsid w:val="003C48E2"/>
    <w:rsid w:val="003C5912"/>
    <w:rsid w:val="003D0A00"/>
    <w:rsid w:val="003D32DB"/>
    <w:rsid w:val="003D3A37"/>
    <w:rsid w:val="003D62C7"/>
    <w:rsid w:val="003D6DF7"/>
    <w:rsid w:val="003D7203"/>
    <w:rsid w:val="003E3D8F"/>
    <w:rsid w:val="003E61C7"/>
    <w:rsid w:val="003E6CCB"/>
    <w:rsid w:val="003E7E19"/>
    <w:rsid w:val="003F61E0"/>
    <w:rsid w:val="003F68B9"/>
    <w:rsid w:val="00402EE0"/>
    <w:rsid w:val="004041B6"/>
    <w:rsid w:val="00412913"/>
    <w:rsid w:val="00416FBC"/>
    <w:rsid w:val="00417CCA"/>
    <w:rsid w:val="00420A1F"/>
    <w:rsid w:val="00421230"/>
    <w:rsid w:val="00421CFD"/>
    <w:rsid w:val="00421E6E"/>
    <w:rsid w:val="0042321A"/>
    <w:rsid w:val="0042397A"/>
    <w:rsid w:val="004247F5"/>
    <w:rsid w:val="00427DC5"/>
    <w:rsid w:val="00430E2F"/>
    <w:rsid w:val="00431419"/>
    <w:rsid w:val="00431E3D"/>
    <w:rsid w:val="004339B6"/>
    <w:rsid w:val="00433A8E"/>
    <w:rsid w:val="00437A19"/>
    <w:rsid w:val="00441130"/>
    <w:rsid w:val="00442075"/>
    <w:rsid w:val="00446F97"/>
    <w:rsid w:val="00450276"/>
    <w:rsid w:val="004519A2"/>
    <w:rsid w:val="004576B4"/>
    <w:rsid w:val="0046067A"/>
    <w:rsid w:val="004608B0"/>
    <w:rsid w:val="0046270C"/>
    <w:rsid w:val="0046354D"/>
    <w:rsid w:val="00463857"/>
    <w:rsid w:val="00470B45"/>
    <w:rsid w:val="00470BF5"/>
    <w:rsid w:val="00472323"/>
    <w:rsid w:val="004723FB"/>
    <w:rsid w:val="00473198"/>
    <w:rsid w:val="004742DE"/>
    <w:rsid w:val="00476639"/>
    <w:rsid w:val="00477093"/>
    <w:rsid w:val="004901E8"/>
    <w:rsid w:val="00491AEB"/>
    <w:rsid w:val="0049324A"/>
    <w:rsid w:val="004946B6"/>
    <w:rsid w:val="0049593C"/>
    <w:rsid w:val="00495DC1"/>
    <w:rsid w:val="00496EC3"/>
    <w:rsid w:val="004A0D8A"/>
    <w:rsid w:val="004A221B"/>
    <w:rsid w:val="004A2BA0"/>
    <w:rsid w:val="004A3771"/>
    <w:rsid w:val="004A597F"/>
    <w:rsid w:val="004A59DE"/>
    <w:rsid w:val="004A6212"/>
    <w:rsid w:val="004B1FEE"/>
    <w:rsid w:val="004B20DA"/>
    <w:rsid w:val="004B278E"/>
    <w:rsid w:val="004B3AFC"/>
    <w:rsid w:val="004B5991"/>
    <w:rsid w:val="004C1140"/>
    <w:rsid w:val="004C1296"/>
    <w:rsid w:val="004C4335"/>
    <w:rsid w:val="004C6642"/>
    <w:rsid w:val="004D016D"/>
    <w:rsid w:val="004D2ED1"/>
    <w:rsid w:val="004D62A5"/>
    <w:rsid w:val="004D6424"/>
    <w:rsid w:val="004E0159"/>
    <w:rsid w:val="004E7528"/>
    <w:rsid w:val="004E7C7D"/>
    <w:rsid w:val="00501429"/>
    <w:rsid w:val="00504949"/>
    <w:rsid w:val="005049D8"/>
    <w:rsid w:val="005104A7"/>
    <w:rsid w:val="00512477"/>
    <w:rsid w:val="00513653"/>
    <w:rsid w:val="00520E85"/>
    <w:rsid w:val="00521090"/>
    <w:rsid w:val="005233F8"/>
    <w:rsid w:val="00524247"/>
    <w:rsid w:val="00525BC9"/>
    <w:rsid w:val="005301A6"/>
    <w:rsid w:val="00530ABC"/>
    <w:rsid w:val="00534370"/>
    <w:rsid w:val="00536596"/>
    <w:rsid w:val="00537191"/>
    <w:rsid w:val="00537588"/>
    <w:rsid w:val="00541AE3"/>
    <w:rsid w:val="0054315C"/>
    <w:rsid w:val="005479BD"/>
    <w:rsid w:val="005538EE"/>
    <w:rsid w:val="00555CEB"/>
    <w:rsid w:val="005577D4"/>
    <w:rsid w:val="0056361C"/>
    <w:rsid w:val="00564032"/>
    <w:rsid w:val="00565093"/>
    <w:rsid w:val="00565AC4"/>
    <w:rsid w:val="00566B0D"/>
    <w:rsid w:val="00567BF8"/>
    <w:rsid w:val="00570126"/>
    <w:rsid w:val="005716B2"/>
    <w:rsid w:val="00572351"/>
    <w:rsid w:val="005753D8"/>
    <w:rsid w:val="00575F64"/>
    <w:rsid w:val="00580037"/>
    <w:rsid w:val="0058158C"/>
    <w:rsid w:val="00582E4A"/>
    <w:rsid w:val="00582FE0"/>
    <w:rsid w:val="0059041C"/>
    <w:rsid w:val="00592F3F"/>
    <w:rsid w:val="0059334B"/>
    <w:rsid w:val="00593B62"/>
    <w:rsid w:val="00594D88"/>
    <w:rsid w:val="005974C0"/>
    <w:rsid w:val="005A00CC"/>
    <w:rsid w:val="005A0C7D"/>
    <w:rsid w:val="005A2AA1"/>
    <w:rsid w:val="005A4345"/>
    <w:rsid w:val="005A66CB"/>
    <w:rsid w:val="005A73D2"/>
    <w:rsid w:val="005A77C1"/>
    <w:rsid w:val="005A7864"/>
    <w:rsid w:val="005B0B47"/>
    <w:rsid w:val="005B7BD6"/>
    <w:rsid w:val="005C1699"/>
    <w:rsid w:val="005C423C"/>
    <w:rsid w:val="005C5368"/>
    <w:rsid w:val="005C5B90"/>
    <w:rsid w:val="005C63B0"/>
    <w:rsid w:val="005C6A28"/>
    <w:rsid w:val="005D1BED"/>
    <w:rsid w:val="005D4573"/>
    <w:rsid w:val="005D49E0"/>
    <w:rsid w:val="005D4E65"/>
    <w:rsid w:val="005D5009"/>
    <w:rsid w:val="005D5E12"/>
    <w:rsid w:val="005D64A1"/>
    <w:rsid w:val="005D7AE1"/>
    <w:rsid w:val="005E03D8"/>
    <w:rsid w:val="005E3F26"/>
    <w:rsid w:val="005E4506"/>
    <w:rsid w:val="005E7A05"/>
    <w:rsid w:val="005F0CC2"/>
    <w:rsid w:val="005F27E5"/>
    <w:rsid w:val="005F2F2E"/>
    <w:rsid w:val="005F4818"/>
    <w:rsid w:val="005F4876"/>
    <w:rsid w:val="005F7A13"/>
    <w:rsid w:val="00600445"/>
    <w:rsid w:val="00600D19"/>
    <w:rsid w:val="00601BFE"/>
    <w:rsid w:val="006054E5"/>
    <w:rsid w:val="00610CD8"/>
    <w:rsid w:val="00611EA6"/>
    <w:rsid w:val="00612557"/>
    <w:rsid w:val="006126DB"/>
    <w:rsid w:val="00613A4B"/>
    <w:rsid w:val="006150CB"/>
    <w:rsid w:val="00615A73"/>
    <w:rsid w:val="00616693"/>
    <w:rsid w:val="00616964"/>
    <w:rsid w:val="0061702F"/>
    <w:rsid w:val="00617B9B"/>
    <w:rsid w:val="0062314C"/>
    <w:rsid w:val="0062325E"/>
    <w:rsid w:val="006233D7"/>
    <w:rsid w:val="00626507"/>
    <w:rsid w:val="00626940"/>
    <w:rsid w:val="00627A45"/>
    <w:rsid w:val="00627EA5"/>
    <w:rsid w:val="00637EC5"/>
    <w:rsid w:val="006427E8"/>
    <w:rsid w:val="00644BB8"/>
    <w:rsid w:val="0064750A"/>
    <w:rsid w:val="00647DD4"/>
    <w:rsid w:val="006507A7"/>
    <w:rsid w:val="0065142F"/>
    <w:rsid w:val="0065370D"/>
    <w:rsid w:val="00662BF3"/>
    <w:rsid w:val="00664400"/>
    <w:rsid w:val="006658C9"/>
    <w:rsid w:val="006669D2"/>
    <w:rsid w:val="00667603"/>
    <w:rsid w:val="006702E1"/>
    <w:rsid w:val="00672517"/>
    <w:rsid w:val="00672F8E"/>
    <w:rsid w:val="00674AD2"/>
    <w:rsid w:val="0067616C"/>
    <w:rsid w:val="006763C3"/>
    <w:rsid w:val="00681B5A"/>
    <w:rsid w:val="00685A51"/>
    <w:rsid w:val="006916A7"/>
    <w:rsid w:val="00694A79"/>
    <w:rsid w:val="006A0733"/>
    <w:rsid w:val="006A0C15"/>
    <w:rsid w:val="006A1668"/>
    <w:rsid w:val="006A77AF"/>
    <w:rsid w:val="006B0055"/>
    <w:rsid w:val="006B4134"/>
    <w:rsid w:val="006B500C"/>
    <w:rsid w:val="006B71FB"/>
    <w:rsid w:val="006C13E7"/>
    <w:rsid w:val="006C163E"/>
    <w:rsid w:val="006C2386"/>
    <w:rsid w:val="006C46C0"/>
    <w:rsid w:val="006C6E7D"/>
    <w:rsid w:val="006D3129"/>
    <w:rsid w:val="006D5552"/>
    <w:rsid w:val="006D6D7F"/>
    <w:rsid w:val="006D6F0E"/>
    <w:rsid w:val="006D6FE7"/>
    <w:rsid w:val="006D795C"/>
    <w:rsid w:val="006E2B40"/>
    <w:rsid w:val="006E31A3"/>
    <w:rsid w:val="006E3A6D"/>
    <w:rsid w:val="006E455C"/>
    <w:rsid w:val="006E50E4"/>
    <w:rsid w:val="006E535B"/>
    <w:rsid w:val="006F1A78"/>
    <w:rsid w:val="006F2E12"/>
    <w:rsid w:val="006F4E1E"/>
    <w:rsid w:val="0070235E"/>
    <w:rsid w:val="00703716"/>
    <w:rsid w:val="00705975"/>
    <w:rsid w:val="00705AC2"/>
    <w:rsid w:val="00705C5C"/>
    <w:rsid w:val="0070623C"/>
    <w:rsid w:val="00711A01"/>
    <w:rsid w:val="00713216"/>
    <w:rsid w:val="00713534"/>
    <w:rsid w:val="00714787"/>
    <w:rsid w:val="00716075"/>
    <w:rsid w:val="00720D97"/>
    <w:rsid w:val="007240D0"/>
    <w:rsid w:val="00724698"/>
    <w:rsid w:val="007246D3"/>
    <w:rsid w:val="0073051A"/>
    <w:rsid w:val="00731293"/>
    <w:rsid w:val="007342A8"/>
    <w:rsid w:val="00734A69"/>
    <w:rsid w:val="00736400"/>
    <w:rsid w:val="00736759"/>
    <w:rsid w:val="00736F0A"/>
    <w:rsid w:val="00744647"/>
    <w:rsid w:val="00744955"/>
    <w:rsid w:val="00750E6E"/>
    <w:rsid w:val="007513DB"/>
    <w:rsid w:val="007534F4"/>
    <w:rsid w:val="00754801"/>
    <w:rsid w:val="007563F1"/>
    <w:rsid w:val="007647C2"/>
    <w:rsid w:val="00764EC6"/>
    <w:rsid w:val="00765B61"/>
    <w:rsid w:val="00766A15"/>
    <w:rsid w:val="0077027E"/>
    <w:rsid w:val="007725D0"/>
    <w:rsid w:val="00774E5E"/>
    <w:rsid w:val="00775018"/>
    <w:rsid w:val="00776204"/>
    <w:rsid w:val="007814F0"/>
    <w:rsid w:val="00781B5D"/>
    <w:rsid w:val="00781ED2"/>
    <w:rsid w:val="00792CFE"/>
    <w:rsid w:val="007A005A"/>
    <w:rsid w:val="007A10E5"/>
    <w:rsid w:val="007A1F29"/>
    <w:rsid w:val="007A2338"/>
    <w:rsid w:val="007A4711"/>
    <w:rsid w:val="007A5649"/>
    <w:rsid w:val="007B0691"/>
    <w:rsid w:val="007B204F"/>
    <w:rsid w:val="007B25F7"/>
    <w:rsid w:val="007B30E8"/>
    <w:rsid w:val="007B3AD4"/>
    <w:rsid w:val="007B6120"/>
    <w:rsid w:val="007B680C"/>
    <w:rsid w:val="007B7946"/>
    <w:rsid w:val="007C1002"/>
    <w:rsid w:val="007C6573"/>
    <w:rsid w:val="007C76F7"/>
    <w:rsid w:val="007D0C36"/>
    <w:rsid w:val="007D41B6"/>
    <w:rsid w:val="007D73AA"/>
    <w:rsid w:val="007E04F4"/>
    <w:rsid w:val="007E0835"/>
    <w:rsid w:val="007E1665"/>
    <w:rsid w:val="007E5558"/>
    <w:rsid w:val="007E7EEC"/>
    <w:rsid w:val="007F0B63"/>
    <w:rsid w:val="007F1A02"/>
    <w:rsid w:val="007F5BE7"/>
    <w:rsid w:val="00803756"/>
    <w:rsid w:val="00804EAD"/>
    <w:rsid w:val="00811B10"/>
    <w:rsid w:val="0081312E"/>
    <w:rsid w:val="00813758"/>
    <w:rsid w:val="00817C39"/>
    <w:rsid w:val="00821B15"/>
    <w:rsid w:val="00822053"/>
    <w:rsid w:val="00824B12"/>
    <w:rsid w:val="0082647C"/>
    <w:rsid w:val="00827172"/>
    <w:rsid w:val="00831DD5"/>
    <w:rsid w:val="008351A8"/>
    <w:rsid w:val="00835F02"/>
    <w:rsid w:val="0083606B"/>
    <w:rsid w:val="00837959"/>
    <w:rsid w:val="00840138"/>
    <w:rsid w:val="00842A66"/>
    <w:rsid w:val="0084367D"/>
    <w:rsid w:val="00846E72"/>
    <w:rsid w:val="00854F41"/>
    <w:rsid w:val="00855DF8"/>
    <w:rsid w:val="00857AEF"/>
    <w:rsid w:val="00857B5B"/>
    <w:rsid w:val="00861BCA"/>
    <w:rsid w:val="0086406F"/>
    <w:rsid w:val="00867609"/>
    <w:rsid w:val="00867E13"/>
    <w:rsid w:val="0087218D"/>
    <w:rsid w:val="00872646"/>
    <w:rsid w:val="00873CB1"/>
    <w:rsid w:val="00874D7D"/>
    <w:rsid w:val="00875846"/>
    <w:rsid w:val="0087666A"/>
    <w:rsid w:val="00876DF2"/>
    <w:rsid w:val="008827D3"/>
    <w:rsid w:val="00883E97"/>
    <w:rsid w:val="00887343"/>
    <w:rsid w:val="0089342F"/>
    <w:rsid w:val="008942D3"/>
    <w:rsid w:val="008944C0"/>
    <w:rsid w:val="008962C0"/>
    <w:rsid w:val="008968F2"/>
    <w:rsid w:val="0089690A"/>
    <w:rsid w:val="008A2C0D"/>
    <w:rsid w:val="008A3D95"/>
    <w:rsid w:val="008A61E5"/>
    <w:rsid w:val="008A6AB3"/>
    <w:rsid w:val="008B166C"/>
    <w:rsid w:val="008B2B39"/>
    <w:rsid w:val="008B2FCC"/>
    <w:rsid w:val="008B3367"/>
    <w:rsid w:val="008B4724"/>
    <w:rsid w:val="008B7276"/>
    <w:rsid w:val="008C171D"/>
    <w:rsid w:val="008C4379"/>
    <w:rsid w:val="008C770B"/>
    <w:rsid w:val="008C7B7A"/>
    <w:rsid w:val="008D0C33"/>
    <w:rsid w:val="008D0FC9"/>
    <w:rsid w:val="008D1CE0"/>
    <w:rsid w:val="008D2632"/>
    <w:rsid w:val="008D44F0"/>
    <w:rsid w:val="008D6779"/>
    <w:rsid w:val="008D6F3B"/>
    <w:rsid w:val="008E1C4E"/>
    <w:rsid w:val="008E1FCE"/>
    <w:rsid w:val="008E323E"/>
    <w:rsid w:val="008E3F22"/>
    <w:rsid w:val="008E43A1"/>
    <w:rsid w:val="008E7251"/>
    <w:rsid w:val="008E7463"/>
    <w:rsid w:val="008E791F"/>
    <w:rsid w:val="008F0784"/>
    <w:rsid w:val="008F0F7A"/>
    <w:rsid w:val="008F1D69"/>
    <w:rsid w:val="008F3232"/>
    <w:rsid w:val="008F483D"/>
    <w:rsid w:val="008F4E06"/>
    <w:rsid w:val="008F648A"/>
    <w:rsid w:val="008F7046"/>
    <w:rsid w:val="009005DB"/>
    <w:rsid w:val="00901C8B"/>
    <w:rsid w:val="00905379"/>
    <w:rsid w:val="0091067D"/>
    <w:rsid w:val="0091665F"/>
    <w:rsid w:val="00917D4F"/>
    <w:rsid w:val="00920673"/>
    <w:rsid w:val="00920DCF"/>
    <w:rsid w:val="0092786B"/>
    <w:rsid w:val="00932FBE"/>
    <w:rsid w:val="00934A78"/>
    <w:rsid w:val="009422A5"/>
    <w:rsid w:val="00942576"/>
    <w:rsid w:val="00944277"/>
    <w:rsid w:val="00945E1F"/>
    <w:rsid w:val="0095220E"/>
    <w:rsid w:val="00952724"/>
    <w:rsid w:val="00953159"/>
    <w:rsid w:val="009546FE"/>
    <w:rsid w:val="00954C2F"/>
    <w:rsid w:val="00955C62"/>
    <w:rsid w:val="00956907"/>
    <w:rsid w:val="009618CD"/>
    <w:rsid w:val="00962224"/>
    <w:rsid w:val="00963A49"/>
    <w:rsid w:val="009655D0"/>
    <w:rsid w:val="00966451"/>
    <w:rsid w:val="009670E8"/>
    <w:rsid w:val="00970BCF"/>
    <w:rsid w:val="009710BE"/>
    <w:rsid w:val="00971DA3"/>
    <w:rsid w:val="00977CDD"/>
    <w:rsid w:val="00980F3D"/>
    <w:rsid w:val="0098183B"/>
    <w:rsid w:val="00984E6B"/>
    <w:rsid w:val="009850A0"/>
    <w:rsid w:val="009866C9"/>
    <w:rsid w:val="009868A1"/>
    <w:rsid w:val="0098769E"/>
    <w:rsid w:val="00987A20"/>
    <w:rsid w:val="009938EB"/>
    <w:rsid w:val="009978F5"/>
    <w:rsid w:val="009A4DA7"/>
    <w:rsid w:val="009A51AC"/>
    <w:rsid w:val="009B0F10"/>
    <w:rsid w:val="009B593F"/>
    <w:rsid w:val="009B618E"/>
    <w:rsid w:val="009B6B82"/>
    <w:rsid w:val="009B7290"/>
    <w:rsid w:val="009C1E04"/>
    <w:rsid w:val="009C3BC8"/>
    <w:rsid w:val="009C60B8"/>
    <w:rsid w:val="009C7FC3"/>
    <w:rsid w:val="009D2A63"/>
    <w:rsid w:val="009D3243"/>
    <w:rsid w:val="009D493A"/>
    <w:rsid w:val="009D7067"/>
    <w:rsid w:val="009E145F"/>
    <w:rsid w:val="009E2F1E"/>
    <w:rsid w:val="009F1F3F"/>
    <w:rsid w:val="009F3B5E"/>
    <w:rsid w:val="00A00369"/>
    <w:rsid w:val="00A050D9"/>
    <w:rsid w:val="00A06650"/>
    <w:rsid w:val="00A10E8D"/>
    <w:rsid w:val="00A11499"/>
    <w:rsid w:val="00A14EC8"/>
    <w:rsid w:val="00A15635"/>
    <w:rsid w:val="00A16A21"/>
    <w:rsid w:val="00A17EB4"/>
    <w:rsid w:val="00A228EC"/>
    <w:rsid w:val="00A22B20"/>
    <w:rsid w:val="00A22FB8"/>
    <w:rsid w:val="00A230F8"/>
    <w:rsid w:val="00A25474"/>
    <w:rsid w:val="00A26B79"/>
    <w:rsid w:val="00A273B5"/>
    <w:rsid w:val="00A27DF7"/>
    <w:rsid w:val="00A301D9"/>
    <w:rsid w:val="00A32AB9"/>
    <w:rsid w:val="00A35151"/>
    <w:rsid w:val="00A42C0A"/>
    <w:rsid w:val="00A42F00"/>
    <w:rsid w:val="00A43D22"/>
    <w:rsid w:val="00A4691A"/>
    <w:rsid w:val="00A46B8E"/>
    <w:rsid w:val="00A52485"/>
    <w:rsid w:val="00A529A9"/>
    <w:rsid w:val="00A61404"/>
    <w:rsid w:val="00A61705"/>
    <w:rsid w:val="00A62CE7"/>
    <w:rsid w:val="00A6692B"/>
    <w:rsid w:val="00A70431"/>
    <w:rsid w:val="00A70457"/>
    <w:rsid w:val="00A71C08"/>
    <w:rsid w:val="00A77136"/>
    <w:rsid w:val="00A779A0"/>
    <w:rsid w:val="00A83063"/>
    <w:rsid w:val="00A830A2"/>
    <w:rsid w:val="00A8450E"/>
    <w:rsid w:val="00A8777B"/>
    <w:rsid w:val="00A90F79"/>
    <w:rsid w:val="00A94CCA"/>
    <w:rsid w:val="00A952F3"/>
    <w:rsid w:val="00A95498"/>
    <w:rsid w:val="00AA0727"/>
    <w:rsid w:val="00AA0DD3"/>
    <w:rsid w:val="00AA4600"/>
    <w:rsid w:val="00AA58CC"/>
    <w:rsid w:val="00AA7BA0"/>
    <w:rsid w:val="00AB27C8"/>
    <w:rsid w:val="00AB405D"/>
    <w:rsid w:val="00AB40AB"/>
    <w:rsid w:val="00AB4DD5"/>
    <w:rsid w:val="00AC4442"/>
    <w:rsid w:val="00AC479C"/>
    <w:rsid w:val="00AC4D35"/>
    <w:rsid w:val="00AC5131"/>
    <w:rsid w:val="00AC7D7D"/>
    <w:rsid w:val="00AD0391"/>
    <w:rsid w:val="00AD2CE7"/>
    <w:rsid w:val="00AD57CD"/>
    <w:rsid w:val="00AD66A0"/>
    <w:rsid w:val="00AD6A45"/>
    <w:rsid w:val="00AD6C45"/>
    <w:rsid w:val="00AE4423"/>
    <w:rsid w:val="00AE4B69"/>
    <w:rsid w:val="00AF0F7B"/>
    <w:rsid w:val="00AF2B49"/>
    <w:rsid w:val="00AF3434"/>
    <w:rsid w:val="00AF37CA"/>
    <w:rsid w:val="00AF3BA3"/>
    <w:rsid w:val="00AF4C43"/>
    <w:rsid w:val="00AF5846"/>
    <w:rsid w:val="00AF636A"/>
    <w:rsid w:val="00AF6687"/>
    <w:rsid w:val="00AF6CDF"/>
    <w:rsid w:val="00AF7F80"/>
    <w:rsid w:val="00B01310"/>
    <w:rsid w:val="00B02D8D"/>
    <w:rsid w:val="00B0335D"/>
    <w:rsid w:val="00B036B8"/>
    <w:rsid w:val="00B10C36"/>
    <w:rsid w:val="00B11CB3"/>
    <w:rsid w:val="00B1314D"/>
    <w:rsid w:val="00B14694"/>
    <w:rsid w:val="00B146F5"/>
    <w:rsid w:val="00B15630"/>
    <w:rsid w:val="00B15643"/>
    <w:rsid w:val="00B15655"/>
    <w:rsid w:val="00B15795"/>
    <w:rsid w:val="00B16443"/>
    <w:rsid w:val="00B16804"/>
    <w:rsid w:val="00B179BF"/>
    <w:rsid w:val="00B20999"/>
    <w:rsid w:val="00B210ED"/>
    <w:rsid w:val="00B217EF"/>
    <w:rsid w:val="00B23196"/>
    <w:rsid w:val="00B23C7B"/>
    <w:rsid w:val="00B25584"/>
    <w:rsid w:val="00B25EDA"/>
    <w:rsid w:val="00B25F6B"/>
    <w:rsid w:val="00B27E7B"/>
    <w:rsid w:val="00B30570"/>
    <w:rsid w:val="00B323EF"/>
    <w:rsid w:val="00B33699"/>
    <w:rsid w:val="00B345E3"/>
    <w:rsid w:val="00B346F4"/>
    <w:rsid w:val="00B4162C"/>
    <w:rsid w:val="00B42B52"/>
    <w:rsid w:val="00B4417B"/>
    <w:rsid w:val="00B449B8"/>
    <w:rsid w:val="00B457C0"/>
    <w:rsid w:val="00B50879"/>
    <w:rsid w:val="00B529BA"/>
    <w:rsid w:val="00B56135"/>
    <w:rsid w:val="00B5782E"/>
    <w:rsid w:val="00B57AAB"/>
    <w:rsid w:val="00B61616"/>
    <w:rsid w:val="00B634AF"/>
    <w:rsid w:val="00B646A3"/>
    <w:rsid w:val="00B66AE0"/>
    <w:rsid w:val="00B7034D"/>
    <w:rsid w:val="00B72E1C"/>
    <w:rsid w:val="00B73172"/>
    <w:rsid w:val="00B81A43"/>
    <w:rsid w:val="00B81CA1"/>
    <w:rsid w:val="00B84262"/>
    <w:rsid w:val="00B84C68"/>
    <w:rsid w:val="00B84E46"/>
    <w:rsid w:val="00B86A0E"/>
    <w:rsid w:val="00B90FA6"/>
    <w:rsid w:val="00B91888"/>
    <w:rsid w:val="00B92DE3"/>
    <w:rsid w:val="00B93AED"/>
    <w:rsid w:val="00B94768"/>
    <w:rsid w:val="00B9779D"/>
    <w:rsid w:val="00B977C7"/>
    <w:rsid w:val="00BA0A24"/>
    <w:rsid w:val="00BA1181"/>
    <w:rsid w:val="00BA3D1B"/>
    <w:rsid w:val="00BA4849"/>
    <w:rsid w:val="00BA5E50"/>
    <w:rsid w:val="00BB0541"/>
    <w:rsid w:val="00BB2D44"/>
    <w:rsid w:val="00BB50EA"/>
    <w:rsid w:val="00BB6343"/>
    <w:rsid w:val="00BC123F"/>
    <w:rsid w:val="00BC237C"/>
    <w:rsid w:val="00BC260C"/>
    <w:rsid w:val="00BC304D"/>
    <w:rsid w:val="00BC30CA"/>
    <w:rsid w:val="00BC344B"/>
    <w:rsid w:val="00BC5DB6"/>
    <w:rsid w:val="00BC6E89"/>
    <w:rsid w:val="00BC7AE6"/>
    <w:rsid w:val="00BC7EBB"/>
    <w:rsid w:val="00BD21D7"/>
    <w:rsid w:val="00BD4226"/>
    <w:rsid w:val="00BD48D1"/>
    <w:rsid w:val="00BD4B24"/>
    <w:rsid w:val="00BE19ED"/>
    <w:rsid w:val="00BE1EAC"/>
    <w:rsid w:val="00BE37BB"/>
    <w:rsid w:val="00BE6216"/>
    <w:rsid w:val="00BE6D2D"/>
    <w:rsid w:val="00BF005F"/>
    <w:rsid w:val="00BF310D"/>
    <w:rsid w:val="00BF45D9"/>
    <w:rsid w:val="00BF580F"/>
    <w:rsid w:val="00BF5C70"/>
    <w:rsid w:val="00BF5CB8"/>
    <w:rsid w:val="00BF603E"/>
    <w:rsid w:val="00C012DF"/>
    <w:rsid w:val="00C0182F"/>
    <w:rsid w:val="00C021C9"/>
    <w:rsid w:val="00C0302A"/>
    <w:rsid w:val="00C039C0"/>
    <w:rsid w:val="00C03F92"/>
    <w:rsid w:val="00C06665"/>
    <w:rsid w:val="00C165F9"/>
    <w:rsid w:val="00C21323"/>
    <w:rsid w:val="00C215A0"/>
    <w:rsid w:val="00C21F45"/>
    <w:rsid w:val="00C226B4"/>
    <w:rsid w:val="00C22C9B"/>
    <w:rsid w:val="00C25522"/>
    <w:rsid w:val="00C26E9F"/>
    <w:rsid w:val="00C279C2"/>
    <w:rsid w:val="00C27EBE"/>
    <w:rsid w:val="00C32644"/>
    <w:rsid w:val="00C326A7"/>
    <w:rsid w:val="00C33DCD"/>
    <w:rsid w:val="00C35B2E"/>
    <w:rsid w:val="00C3693F"/>
    <w:rsid w:val="00C4163E"/>
    <w:rsid w:val="00C43084"/>
    <w:rsid w:val="00C448F7"/>
    <w:rsid w:val="00C5231D"/>
    <w:rsid w:val="00C52C9A"/>
    <w:rsid w:val="00C569D7"/>
    <w:rsid w:val="00C57D30"/>
    <w:rsid w:val="00C62BE3"/>
    <w:rsid w:val="00C63B3F"/>
    <w:rsid w:val="00C64085"/>
    <w:rsid w:val="00C65584"/>
    <w:rsid w:val="00C66B30"/>
    <w:rsid w:val="00C727EA"/>
    <w:rsid w:val="00C74B57"/>
    <w:rsid w:val="00C74DBA"/>
    <w:rsid w:val="00C75B03"/>
    <w:rsid w:val="00C774BC"/>
    <w:rsid w:val="00C803C2"/>
    <w:rsid w:val="00C83CA4"/>
    <w:rsid w:val="00C842B1"/>
    <w:rsid w:val="00C907BC"/>
    <w:rsid w:val="00C9092F"/>
    <w:rsid w:val="00C9164D"/>
    <w:rsid w:val="00C94745"/>
    <w:rsid w:val="00C95419"/>
    <w:rsid w:val="00C96232"/>
    <w:rsid w:val="00CA05B4"/>
    <w:rsid w:val="00CA286E"/>
    <w:rsid w:val="00CA5DF5"/>
    <w:rsid w:val="00CA6B4F"/>
    <w:rsid w:val="00CA7B18"/>
    <w:rsid w:val="00CB188A"/>
    <w:rsid w:val="00CB1F5C"/>
    <w:rsid w:val="00CB4641"/>
    <w:rsid w:val="00CB5ECE"/>
    <w:rsid w:val="00CB70CD"/>
    <w:rsid w:val="00CB7394"/>
    <w:rsid w:val="00CC187B"/>
    <w:rsid w:val="00CC3C16"/>
    <w:rsid w:val="00CC4570"/>
    <w:rsid w:val="00CC7360"/>
    <w:rsid w:val="00CD1E1A"/>
    <w:rsid w:val="00CD23FE"/>
    <w:rsid w:val="00CD471F"/>
    <w:rsid w:val="00CD56DA"/>
    <w:rsid w:val="00CD5D4A"/>
    <w:rsid w:val="00CE0837"/>
    <w:rsid w:val="00CE5A0A"/>
    <w:rsid w:val="00CE7AB6"/>
    <w:rsid w:val="00CF206B"/>
    <w:rsid w:val="00CF3089"/>
    <w:rsid w:val="00CF4B6A"/>
    <w:rsid w:val="00CF63B1"/>
    <w:rsid w:val="00D01B15"/>
    <w:rsid w:val="00D0552C"/>
    <w:rsid w:val="00D05AAB"/>
    <w:rsid w:val="00D07173"/>
    <w:rsid w:val="00D13730"/>
    <w:rsid w:val="00D22758"/>
    <w:rsid w:val="00D22BE8"/>
    <w:rsid w:val="00D26DE3"/>
    <w:rsid w:val="00D26DE7"/>
    <w:rsid w:val="00D2728C"/>
    <w:rsid w:val="00D3122C"/>
    <w:rsid w:val="00D31577"/>
    <w:rsid w:val="00D31A98"/>
    <w:rsid w:val="00D32685"/>
    <w:rsid w:val="00D32834"/>
    <w:rsid w:val="00D344D9"/>
    <w:rsid w:val="00D344E1"/>
    <w:rsid w:val="00D35375"/>
    <w:rsid w:val="00D35461"/>
    <w:rsid w:val="00D35E02"/>
    <w:rsid w:val="00D41600"/>
    <w:rsid w:val="00D4161E"/>
    <w:rsid w:val="00D5070E"/>
    <w:rsid w:val="00D524B0"/>
    <w:rsid w:val="00D53505"/>
    <w:rsid w:val="00D53FA2"/>
    <w:rsid w:val="00D54082"/>
    <w:rsid w:val="00D5576B"/>
    <w:rsid w:val="00D55D43"/>
    <w:rsid w:val="00D55D99"/>
    <w:rsid w:val="00D56C6E"/>
    <w:rsid w:val="00D6053F"/>
    <w:rsid w:val="00D61A86"/>
    <w:rsid w:val="00D62F57"/>
    <w:rsid w:val="00D63187"/>
    <w:rsid w:val="00D646BC"/>
    <w:rsid w:val="00D64B1D"/>
    <w:rsid w:val="00D66345"/>
    <w:rsid w:val="00D703F7"/>
    <w:rsid w:val="00D70787"/>
    <w:rsid w:val="00D737A3"/>
    <w:rsid w:val="00D74C27"/>
    <w:rsid w:val="00D76A61"/>
    <w:rsid w:val="00D81266"/>
    <w:rsid w:val="00D8196A"/>
    <w:rsid w:val="00D8468A"/>
    <w:rsid w:val="00D84D97"/>
    <w:rsid w:val="00D86A73"/>
    <w:rsid w:val="00D8778C"/>
    <w:rsid w:val="00D87A52"/>
    <w:rsid w:val="00D90407"/>
    <w:rsid w:val="00D92422"/>
    <w:rsid w:val="00D95AD9"/>
    <w:rsid w:val="00D96F5F"/>
    <w:rsid w:val="00DA3250"/>
    <w:rsid w:val="00DA60F8"/>
    <w:rsid w:val="00DA7887"/>
    <w:rsid w:val="00DA78B6"/>
    <w:rsid w:val="00DA7DEE"/>
    <w:rsid w:val="00DB079E"/>
    <w:rsid w:val="00DB0D83"/>
    <w:rsid w:val="00DB10AF"/>
    <w:rsid w:val="00DB1615"/>
    <w:rsid w:val="00DB4168"/>
    <w:rsid w:val="00DB5EC5"/>
    <w:rsid w:val="00DB7C3C"/>
    <w:rsid w:val="00DC02F3"/>
    <w:rsid w:val="00DC0C29"/>
    <w:rsid w:val="00DC57F1"/>
    <w:rsid w:val="00DC70F1"/>
    <w:rsid w:val="00DC7C06"/>
    <w:rsid w:val="00DD4966"/>
    <w:rsid w:val="00DD4F20"/>
    <w:rsid w:val="00DD554C"/>
    <w:rsid w:val="00DD63E6"/>
    <w:rsid w:val="00DD69D2"/>
    <w:rsid w:val="00DD69E3"/>
    <w:rsid w:val="00DD7ADE"/>
    <w:rsid w:val="00DD7DF9"/>
    <w:rsid w:val="00DE21EC"/>
    <w:rsid w:val="00DE2C8C"/>
    <w:rsid w:val="00DE3632"/>
    <w:rsid w:val="00DE3C51"/>
    <w:rsid w:val="00DE3D72"/>
    <w:rsid w:val="00DE3E39"/>
    <w:rsid w:val="00DE4984"/>
    <w:rsid w:val="00DE7CE1"/>
    <w:rsid w:val="00DE7E6E"/>
    <w:rsid w:val="00DF005A"/>
    <w:rsid w:val="00DF1382"/>
    <w:rsid w:val="00DF1947"/>
    <w:rsid w:val="00DF34AE"/>
    <w:rsid w:val="00DF5174"/>
    <w:rsid w:val="00DF70B4"/>
    <w:rsid w:val="00DF7C21"/>
    <w:rsid w:val="00DF7CB4"/>
    <w:rsid w:val="00E005FF"/>
    <w:rsid w:val="00E03F38"/>
    <w:rsid w:val="00E063FB"/>
    <w:rsid w:val="00E074B5"/>
    <w:rsid w:val="00E10423"/>
    <w:rsid w:val="00E10F72"/>
    <w:rsid w:val="00E1724F"/>
    <w:rsid w:val="00E21850"/>
    <w:rsid w:val="00E222EF"/>
    <w:rsid w:val="00E24827"/>
    <w:rsid w:val="00E24D3F"/>
    <w:rsid w:val="00E2588C"/>
    <w:rsid w:val="00E3115E"/>
    <w:rsid w:val="00E31978"/>
    <w:rsid w:val="00E33003"/>
    <w:rsid w:val="00E37B9F"/>
    <w:rsid w:val="00E43DBC"/>
    <w:rsid w:val="00E44A0E"/>
    <w:rsid w:val="00E45639"/>
    <w:rsid w:val="00E45934"/>
    <w:rsid w:val="00E46624"/>
    <w:rsid w:val="00E52273"/>
    <w:rsid w:val="00E54074"/>
    <w:rsid w:val="00E55786"/>
    <w:rsid w:val="00E610D0"/>
    <w:rsid w:val="00E6112C"/>
    <w:rsid w:val="00E643BB"/>
    <w:rsid w:val="00E65A8D"/>
    <w:rsid w:val="00E6677E"/>
    <w:rsid w:val="00E66E22"/>
    <w:rsid w:val="00E670A2"/>
    <w:rsid w:val="00E7093C"/>
    <w:rsid w:val="00E70F5E"/>
    <w:rsid w:val="00E71ABD"/>
    <w:rsid w:val="00E73EEA"/>
    <w:rsid w:val="00E743D9"/>
    <w:rsid w:val="00E75DFB"/>
    <w:rsid w:val="00E81D57"/>
    <w:rsid w:val="00E862F7"/>
    <w:rsid w:val="00E921FF"/>
    <w:rsid w:val="00E93BA9"/>
    <w:rsid w:val="00E93E6B"/>
    <w:rsid w:val="00E946C1"/>
    <w:rsid w:val="00E97518"/>
    <w:rsid w:val="00EA0351"/>
    <w:rsid w:val="00EA0E1E"/>
    <w:rsid w:val="00EA5045"/>
    <w:rsid w:val="00EA5BDE"/>
    <w:rsid w:val="00EA6E19"/>
    <w:rsid w:val="00EA7638"/>
    <w:rsid w:val="00EB1A32"/>
    <w:rsid w:val="00EB26B5"/>
    <w:rsid w:val="00EB4CB2"/>
    <w:rsid w:val="00EB755C"/>
    <w:rsid w:val="00EB7CDC"/>
    <w:rsid w:val="00EC0339"/>
    <w:rsid w:val="00EC2FC7"/>
    <w:rsid w:val="00EC319B"/>
    <w:rsid w:val="00EC328F"/>
    <w:rsid w:val="00EC4AC7"/>
    <w:rsid w:val="00EC4D68"/>
    <w:rsid w:val="00EC5269"/>
    <w:rsid w:val="00ED0819"/>
    <w:rsid w:val="00ED4F24"/>
    <w:rsid w:val="00ED669E"/>
    <w:rsid w:val="00ED6ED1"/>
    <w:rsid w:val="00EE03B3"/>
    <w:rsid w:val="00EE2CAB"/>
    <w:rsid w:val="00EE402D"/>
    <w:rsid w:val="00EE7783"/>
    <w:rsid w:val="00EF32C8"/>
    <w:rsid w:val="00EF35CB"/>
    <w:rsid w:val="00EF36EC"/>
    <w:rsid w:val="00EF41BC"/>
    <w:rsid w:val="00EF785B"/>
    <w:rsid w:val="00F00998"/>
    <w:rsid w:val="00F00EBD"/>
    <w:rsid w:val="00F04202"/>
    <w:rsid w:val="00F0546A"/>
    <w:rsid w:val="00F0563C"/>
    <w:rsid w:val="00F05E2E"/>
    <w:rsid w:val="00F106AC"/>
    <w:rsid w:val="00F11F22"/>
    <w:rsid w:val="00F12046"/>
    <w:rsid w:val="00F13FDF"/>
    <w:rsid w:val="00F148D3"/>
    <w:rsid w:val="00F154AB"/>
    <w:rsid w:val="00F16723"/>
    <w:rsid w:val="00F16E63"/>
    <w:rsid w:val="00F17E13"/>
    <w:rsid w:val="00F267A6"/>
    <w:rsid w:val="00F310A5"/>
    <w:rsid w:val="00F33D21"/>
    <w:rsid w:val="00F342F2"/>
    <w:rsid w:val="00F350E6"/>
    <w:rsid w:val="00F3594C"/>
    <w:rsid w:val="00F412CD"/>
    <w:rsid w:val="00F43B02"/>
    <w:rsid w:val="00F43BF9"/>
    <w:rsid w:val="00F45D0C"/>
    <w:rsid w:val="00F46195"/>
    <w:rsid w:val="00F5157F"/>
    <w:rsid w:val="00F51A8A"/>
    <w:rsid w:val="00F53861"/>
    <w:rsid w:val="00F60965"/>
    <w:rsid w:val="00F6467F"/>
    <w:rsid w:val="00F66219"/>
    <w:rsid w:val="00F71257"/>
    <w:rsid w:val="00F71ED9"/>
    <w:rsid w:val="00F725AF"/>
    <w:rsid w:val="00F726C9"/>
    <w:rsid w:val="00F754CC"/>
    <w:rsid w:val="00F75729"/>
    <w:rsid w:val="00F76F1F"/>
    <w:rsid w:val="00F8361C"/>
    <w:rsid w:val="00F92202"/>
    <w:rsid w:val="00F9264E"/>
    <w:rsid w:val="00F92A58"/>
    <w:rsid w:val="00F92C05"/>
    <w:rsid w:val="00F92EDD"/>
    <w:rsid w:val="00F940D6"/>
    <w:rsid w:val="00F948FE"/>
    <w:rsid w:val="00F94F5F"/>
    <w:rsid w:val="00F96DD0"/>
    <w:rsid w:val="00FA756A"/>
    <w:rsid w:val="00FB2679"/>
    <w:rsid w:val="00FD07C9"/>
    <w:rsid w:val="00FD1E45"/>
    <w:rsid w:val="00FD27B7"/>
    <w:rsid w:val="00FD3398"/>
    <w:rsid w:val="00FD3F1D"/>
    <w:rsid w:val="00FD687D"/>
    <w:rsid w:val="00FD6E31"/>
    <w:rsid w:val="00FE00B5"/>
    <w:rsid w:val="00FE34FE"/>
    <w:rsid w:val="00FE360D"/>
    <w:rsid w:val="00FE7273"/>
    <w:rsid w:val="00FE7E30"/>
    <w:rsid w:val="00FF0E73"/>
    <w:rsid w:val="00FF4A6D"/>
    <w:rsid w:val="00FF7025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F8FDB3"/>
  <w15:docId w15:val="{50B9B36D-0741-4B90-A3D8-8F39703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F37"/>
    <w:pPr>
      <w:spacing w:before="60" w:after="60"/>
    </w:pPr>
    <w:rPr>
      <w:rFonts w:ascii="Arial" w:hAnsi="Arial"/>
      <w:szCs w:val="24"/>
      <w:lang w:eastAsia="de-DE"/>
    </w:rPr>
  </w:style>
  <w:style w:type="paragraph" w:styleId="Titre1">
    <w:name w:val="heading 1"/>
    <w:basedOn w:val="Normal"/>
    <w:next w:val="BITTextkrper"/>
    <w:qFormat/>
    <w:rsid w:val="00B93AED"/>
    <w:pPr>
      <w:keepNext/>
      <w:pageBreakBefore/>
      <w:numPr>
        <w:numId w:val="3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  <w:lang w:val="fr-CH"/>
    </w:rPr>
  </w:style>
  <w:style w:type="paragraph" w:styleId="Titre2">
    <w:name w:val="heading 2"/>
    <w:basedOn w:val="Normal"/>
    <w:next w:val="BITTextkrper"/>
    <w:link w:val="Titre2Car"/>
    <w:qFormat/>
    <w:rsid w:val="00B93AED"/>
    <w:pPr>
      <w:keepNext/>
      <w:numPr>
        <w:ilvl w:val="1"/>
        <w:numId w:val="3"/>
      </w:numPr>
      <w:tabs>
        <w:tab w:val="left" w:pos="851"/>
      </w:tabs>
      <w:spacing w:before="520" w:after="260"/>
      <w:outlineLvl w:val="1"/>
    </w:pPr>
    <w:rPr>
      <w:b/>
      <w:bCs/>
      <w:sz w:val="28"/>
      <w:lang w:val="fr-CH"/>
    </w:rPr>
  </w:style>
  <w:style w:type="paragraph" w:styleId="Titre3">
    <w:name w:val="heading 3"/>
    <w:basedOn w:val="Normal"/>
    <w:next w:val="BITTextkrper"/>
    <w:link w:val="Titre3Car"/>
    <w:qFormat/>
    <w:rsid w:val="00724698"/>
    <w:pPr>
      <w:keepNext/>
      <w:numPr>
        <w:ilvl w:val="2"/>
        <w:numId w:val="3"/>
      </w:numPr>
      <w:spacing w:before="520" w:after="260"/>
      <w:outlineLvl w:val="2"/>
    </w:pPr>
    <w:rPr>
      <w:rFonts w:cs="Arial"/>
      <w:b/>
      <w:bCs/>
      <w:sz w:val="24"/>
      <w:lang w:val="fr-CH"/>
    </w:rPr>
  </w:style>
  <w:style w:type="paragraph" w:styleId="Titre4">
    <w:name w:val="heading 4"/>
    <w:basedOn w:val="Normal"/>
    <w:next w:val="BITTextkrper"/>
    <w:link w:val="Titre4Car"/>
    <w:qFormat/>
    <w:rsid w:val="003467B5"/>
    <w:pPr>
      <w:keepNext/>
      <w:numPr>
        <w:ilvl w:val="3"/>
        <w:numId w:val="3"/>
      </w:numPr>
      <w:spacing w:before="240" w:after="240"/>
      <w:ind w:left="862" w:hanging="862"/>
      <w:outlineLvl w:val="3"/>
    </w:pPr>
    <w:rPr>
      <w:b/>
      <w:bCs/>
      <w:sz w:val="22"/>
      <w:szCs w:val="28"/>
      <w:lang w:val="fr-CH"/>
    </w:rPr>
  </w:style>
  <w:style w:type="paragraph" w:styleId="Titre5">
    <w:name w:val="heading 5"/>
    <w:basedOn w:val="Normal"/>
    <w:next w:val="BITTextkrper"/>
    <w:link w:val="Titre5Car"/>
    <w:qFormat/>
    <w:rsid w:val="006F1A78"/>
    <w:pPr>
      <w:numPr>
        <w:ilvl w:val="4"/>
        <w:numId w:val="3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3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3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3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3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012DC0"/>
    <w:pPr>
      <w:suppressAutoHyphens/>
      <w:spacing w:before="240" w:after="260"/>
    </w:pPr>
    <w:rPr>
      <w:sz w:val="22"/>
      <w:lang w:val="fr-FR"/>
    </w:rPr>
  </w:style>
  <w:style w:type="paragraph" w:styleId="En-tte">
    <w:name w:val="header"/>
    <w:basedOn w:val="Normal"/>
    <w:link w:val="En-tteCar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E6677E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uppressAutoHyphens/>
      <w:spacing w:before="40" w:after="40"/>
    </w:pPr>
    <w:rPr>
      <w:lang w:val="fr-CH"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B93AED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BF603E"/>
    <w:pPr>
      <w:spacing w:before="0" w:after="260"/>
      <w:jc w:val="center"/>
    </w:pPr>
    <w:rPr>
      <w:bCs/>
      <w:i/>
    </w:rPr>
  </w:style>
  <w:style w:type="paragraph" w:customStyle="1" w:styleId="BITBullet1">
    <w:name w:val="_BIT_Bullet_1"/>
    <w:basedOn w:val="Normal"/>
    <w:rsid w:val="00B93AED"/>
    <w:pPr>
      <w:numPr>
        <w:numId w:val="4"/>
      </w:numPr>
      <w:suppressAutoHyphens/>
      <w:spacing w:after="130"/>
      <w:ind w:left="357" w:hanging="357"/>
    </w:pPr>
    <w:rPr>
      <w:rFonts w:cs="Arial"/>
      <w:sz w:val="22"/>
      <w:lang w:val="fr-CH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5F4876"/>
    <w:pPr>
      <w:numPr>
        <w:numId w:val="2"/>
      </w:numPr>
      <w:tabs>
        <w:tab w:val="clear" w:pos="720"/>
        <w:tab w:val="left" w:pos="357"/>
      </w:tabs>
      <w:suppressAutoHyphens/>
      <w:spacing w:before="40" w:after="40"/>
      <w:ind w:left="357" w:hanging="357"/>
    </w:pPr>
    <w:rPr>
      <w:lang w:val="fr-CH"/>
    </w:r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6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  <w:style w:type="paragraph" w:customStyle="1" w:styleId="StyleBITTabellentitel11pt">
    <w:name w:val="Style _BIT_Tabellentitel + 11 pt"/>
    <w:basedOn w:val="BITTabellentitel"/>
    <w:rsid w:val="00B93AED"/>
    <w:rPr>
      <w:sz w:val="22"/>
    </w:rPr>
  </w:style>
  <w:style w:type="character" w:customStyle="1" w:styleId="Cgras">
    <w:name w:val="C_gras"/>
    <w:basedOn w:val="Policepardfaut"/>
    <w:uiPriority w:val="1"/>
    <w:qFormat/>
    <w:rsid w:val="002F303F"/>
    <w:rPr>
      <w:b/>
    </w:rPr>
  </w:style>
  <w:style w:type="paragraph" w:customStyle="1" w:styleId="Txttabcentre">
    <w:name w:val="Txt_tab_centre"/>
    <w:basedOn w:val="Normal"/>
    <w:qFormat/>
    <w:rsid w:val="002F303F"/>
    <w:pPr>
      <w:spacing w:before="120" w:after="120"/>
      <w:jc w:val="center"/>
    </w:pPr>
    <w:rPr>
      <w:rFonts w:eastAsiaTheme="minorHAnsi" w:cstheme="minorBidi"/>
      <w:sz w:val="24"/>
      <w:szCs w:val="22"/>
      <w:lang w:val="fr-CH" w:eastAsia="en-US"/>
    </w:rPr>
  </w:style>
  <w:style w:type="character" w:customStyle="1" w:styleId="Titre3Car">
    <w:name w:val="Titre 3 Car"/>
    <w:basedOn w:val="Policepardfaut"/>
    <w:link w:val="Titre3"/>
    <w:rsid w:val="00724698"/>
    <w:rPr>
      <w:rFonts w:ascii="Arial" w:hAnsi="Arial" w:cs="Arial"/>
      <w:b/>
      <w:bCs/>
      <w:sz w:val="24"/>
      <w:szCs w:val="24"/>
      <w:lang w:val="fr-CH" w:eastAsia="de-DE"/>
    </w:rPr>
  </w:style>
  <w:style w:type="character" w:customStyle="1" w:styleId="Titre4Car">
    <w:name w:val="Titre 4 Car"/>
    <w:basedOn w:val="Policepardfaut"/>
    <w:link w:val="Titre4"/>
    <w:rsid w:val="00724698"/>
    <w:rPr>
      <w:rFonts w:ascii="Arial" w:hAnsi="Arial"/>
      <w:b/>
      <w:bCs/>
      <w:sz w:val="22"/>
      <w:szCs w:val="28"/>
      <w:lang w:val="fr-CH" w:eastAsia="de-DE"/>
    </w:rPr>
  </w:style>
  <w:style w:type="character" w:styleId="Mentionnonrsolue">
    <w:name w:val="Unresolved Mention"/>
    <w:basedOn w:val="Policepardfaut"/>
    <w:uiPriority w:val="99"/>
    <w:semiHidden/>
    <w:unhideWhenUsed/>
    <w:rsid w:val="006233D7"/>
    <w:rPr>
      <w:color w:val="605E5C"/>
      <w:shd w:val="clear" w:color="auto" w:fill="E1DFDD"/>
    </w:rPr>
  </w:style>
  <w:style w:type="paragraph" w:customStyle="1" w:styleId="Numrot">
    <w:name w:val="Numéroté"/>
    <w:basedOn w:val="BITBullet1"/>
    <w:qFormat/>
    <w:rsid w:val="00B9779D"/>
    <w:pPr>
      <w:numPr>
        <w:numId w:val="7"/>
      </w:numPr>
    </w:pPr>
  </w:style>
  <w:style w:type="paragraph" w:customStyle="1" w:styleId="Numrot2">
    <w:name w:val="Numéroté 2"/>
    <w:basedOn w:val="Numrot"/>
    <w:qFormat/>
    <w:rsid w:val="00B217EF"/>
    <w:pPr>
      <w:numPr>
        <w:numId w:val="8"/>
      </w:numPr>
    </w:pPr>
  </w:style>
  <w:style w:type="character" w:customStyle="1" w:styleId="Titre2Car">
    <w:name w:val="Titre 2 Car"/>
    <w:basedOn w:val="Policepardfaut"/>
    <w:link w:val="Titre2"/>
    <w:rsid w:val="00B179BF"/>
    <w:rPr>
      <w:rFonts w:ascii="Arial" w:hAnsi="Arial"/>
      <w:b/>
      <w:bCs/>
      <w:sz w:val="28"/>
      <w:szCs w:val="24"/>
      <w:lang w:val="fr-CH" w:eastAsia="de-DE"/>
    </w:rPr>
  </w:style>
  <w:style w:type="character" w:customStyle="1" w:styleId="En-tteCar">
    <w:name w:val="En-tête Car"/>
    <w:basedOn w:val="Policepardfaut"/>
    <w:link w:val="En-tte"/>
    <w:rsid w:val="000C7537"/>
    <w:rPr>
      <w:rFonts w:ascii="Arial" w:hAnsi="Arial"/>
      <w:noProof/>
      <w:sz w:val="15"/>
      <w:szCs w:val="24"/>
    </w:rPr>
  </w:style>
  <w:style w:type="paragraph" w:customStyle="1" w:styleId="TxtCode">
    <w:name w:val="Txt_Code"/>
    <w:basedOn w:val="BITTextkrper"/>
    <w:qFormat/>
    <w:rsid w:val="0091067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F2F2F2" w:themeColor="background1" w:themeShade="F2" w:fill="F2F2F2" w:themeFill="background1" w:themeFillShade="F2"/>
      <w:spacing w:before="0" w:after="0"/>
    </w:pPr>
    <w:rPr>
      <w:rFonts w:ascii="Consolas" w:hAnsi="Consolas"/>
      <w:noProof/>
      <w:sz w:val="20"/>
      <w:lang w:val="de-CH"/>
    </w:rPr>
  </w:style>
  <w:style w:type="character" w:customStyle="1" w:styleId="CcodeCommentaire">
    <w:name w:val="C_code_Commentaire"/>
    <w:basedOn w:val="Policepardfaut"/>
    <w:uiPriority w:val="1"/>
    <w:qFormat/>
    <w:rsid w:val="00594D88"/>
    <w:rPr>
      <w:color w:val="76923C" w:themeColor="accent3" w:themeShade="BF"/>
      <w:lang w:val="en-US"/>
    </w:rPr>
  </w:style>
  <w:style w:type="character" w:customStyle="1" w:styleId="Titre5Car">
    <w:name w:val="Titre 5 Car"/>
    <w:basedOn w:val="Policepardfaut"/>
    <w:link w:val="Titre5"/>
    <w:rsid w:val="00C012DF"/>
    <w:rPr>
      <w:rFonts w:ascii="Arial" w:hAnsi="Arial"/>
      <w:b/>
      <w:bCs/>
      <w:i/>
      <w:iCs/>
      <w:sz w:val="22"/>
      <w:szCs w:val="26"/>
      <w:lang w:eastAsia="de-DE"/>
    </w:rPr>
  </w:style>
  <w:style w:type="character" w:customStyle="1" w:styleId="Surlign">
    <w:name w:val="Surligné"/>
    <w:basedOn w:val="Policepardfaut"/>
    <w:uiPriority w:val="1"/>
    <w:qFormat/>
    <w:rsid w:val="008A2C0D"/>
    <w:rPr>
      <w:bdr w:val="none" w:sz="0" w:space="0" w:color="auto"/>
      <w:shd w:val="clear" w:color="auto" w:fill="92D050"/>
      <w:lang w:val="fr-CH"/>
    </w:rPr>
  </w:style>
  <w:style w:type="table" w:styleId="TableauGrille1Clair-Accentuation1">
    <w:name w:val="Grid Table 1 Light Accent 1"/>
    <w:basedOn w:val="TableauNormal"/>
    <w:uiPriority w:val="46"/>
    <w:rsid w:val="00CD471F"/>
    <w:rPr>
      <w:rFonts w:asciiTheme="minorHAnsi" w:eastAsiaTheme="minorHAnsi" w:hAnsiTheme="minorHAnsi" w:cstheme="minorBidi"/>
      <w:kern w:val="2"/>
      <w:sz w:val="24"/>
      <w:szCs w:val="24"/>
      <w:lang w:val="fr-CH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022F4A"/>
    <w:rsid w:val="00047EE5"/>
    <w:rsid w:val="00084953"/>
    <w:rsid w:val="000D7B7F"/>
    <w:rsid w:val="000E21A0"/>
    <w:rsid w:val="0014790F"/>
    <w:rsid w:val="00153955"/>
    <w:rsid w:val="00186045"/>
    <w:rsid w:val="001B6698"/>
    <w:rsid w:val="001F0E21"/>
    <w:rsid w:val="002139DC"/>
    <w:rsid w:val="002237E4"/>
    <w:rsid w:val="00254CFE"/>
    <w:rsid w:val="00254FF1"/>
    <w:rsid w:val="00266B9C"/>
    <w:rsid w:val="002D2F6B"/>
    <w:rsid w:val="002E369C"/>
    <w:rsid w:val="00307334"/>
    <w:rsid w:val="00324E4C"/>
    <w:rsid w:val="0034015A"/>
    <w:rsid w:val="003430C8"/>
    <w:rsid w:val="003A08C8"/>
    <w:rsid w:val="003D54E1"/>
    <w:rsid w:val="00405BD0"/>
    <w:rsid w:val="00442075"/>
    <w:rsid w:val="004F7B49"/>
    <w:rsid w:val="00540217"/>
    <w:rsid w:val="00717460"/>
    <w:rsid w:val="007C0826"/>
    <w:rsid w:val="0082647C"/>
    <w:rsid w:val="00831DD5"/>
    <w:rsid w:val="008351A8"/>
    <w:rsid w:val="008E6739"/>
    <w:rsid w:val="00A22FB8"/>
    <w:rsid w:val="00A30BED"/>
    <w:rsid w:val="00A419DC"/>
    <w:rsid w:val="00A529A9"/>
    <w:rsid w:val="00A679B4"/>
    <w:rsid w:val="00AC6E47"/>
    <w:rsid w:val="00AF6687"/>
    <w:rsid w:val="00B47E5C"/>
    <w:rsid w:val="00BB4CD2"/>
    <w:rsid w:val="00BC344B"/>
    <w:rsid w:val="00C279C2"/>
    <w:rsid w:val="00CA05B4"/>
    <w:rsid w:val="00CB1F5C"/>
    <w:rsid w:val="00CD3F22"/>
    <w:rsid w:val="00CE2A4B"/>
    <w:rsid w:val="00D4063C"/>
    <w:rsid w:val="00DB4EF5"/>
    <w:rsid w:val="00DC4DAC"/>
    <w:rsid w:val="00DD63E6"/>
    <w:rsid w:val="00E15316"/>
    <w:rsid w:val="00E23FB3"/>
    <w:rsid w:val="00E330D6"/>
    <w:rsid w:val="00EA5045"/>
    <w:rsid w:val="00EC4AC7"/>
    <w:rsid w:val="00F5157F"/>
    <w:rsid w:val="00F8402B"/>
    <w:rsid w:val="00F96DD0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C:\Users\u80760728\AppData\Local\Microsoft\Windows\Temporary Internet Files\Low\Content.IE5\7KPD8MGR\IPA_Doku-New[1].dotx</Template>
  <TotalTime>3</TotalTime>
  <Pages>13</Pages>
  <Words>799</Words>
  <Characters>4251</Characters>
  <Application>Microsoft Office Word</Application>
  <DocSecurity>0</DocSecurity>
  <Lines>327</Lines>
  <Paragraphs>229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Projet 306</dc:creator>
  <cp:keywords>&lt;Date de remise&gt;</cp:keywords>
  <dc:description>&lt;Client&gt;</dc:description>
  <cp:lastModifiedBy>Beer Gabriel</cp:lastModifiedBy>
  <cp:revision>678</cp:revision>
  <cp:lastPrinted>2025-06-10T09:40:00Z</cp:lastPrinted>
  <dcterms:created xsi:type="dcterms:W3CDTF">2021-01-02T16:49:00Z</dcterms:created>
  <dcterms:modified xsi:type="dcterms:W3CDTF">2026-01-05T10:43:00Z</dcterms:modified>
  <cp:category>&lt;X0.1&gt;</cp:category>
</cp:coreProperties>
</file>